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4D441E" w14:textId="77777777" w:rsidR="00685117" w:rsidRDefault="00041CEB" w:rsidP="00E47672">
      <w:pPr>
        <w:spacing w:before="0" w:after="240"/>
      </w:pPr>
      <w:r>
        <w:rPr>
          <w:noProof/>
        </w:rPr>
        <w:drawing>
          <wp:anchor distT="0" distB="0" distL="114300" distR="114300" simplePos="0" relativeHeight="251658239" behindDoc="1" locked="1" layoutInCell="1" allowOverlap="1" wp14:anchorId="3FB33341" wp14:editId="2A9A9E01">
            <wp:simplePos x="0" y="0"/>
            <wp:positionH relativeFrom="margin">
              <wp:align>right</wp:align>
            </wp:positionH>
            <wp:positionV relativeFrom="paragraph">
              <wp:posOffset>3099435</wp:posOffset>
            </wp:positionV>
            <wp:extent cx="6931025" cy="6080760"/>
            <wp:effectExtent l="0" t="0" r="3175" b="0"/>
            <wp:wrapNone/>
            <wp:docPr id="5" name="Picture 3" descr="People walking and their sha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People walking and their shadows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6179"/>
                              </a14:imgEffect>
                              <a14:imgEffect>
                                <a14:saturation sat="49000"/>
                              </a14:imgEffect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rcRect l="13" r="23178"/>
                    <a:stretch/>
                  </pic:blipFill>
                  <pic:spPr bwMode="auto">
                    <a:xfrm>
                      <a:off x="0" y="0"/>
                      <a:ext cx="6931025" cy="608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1" layoutInCell="1" allowOverlap="1" wp14:anchorId="2850EE3F" wp14:editId="49993D04">
                <wp:simplePos x="0" y="0"/>
                <wp:positionH relativeFrom="column">
                  <wp:posOffset>-952500</wp:posOffset>
                </wp:positionH>
                <wp:positionV relativeFrom="paragraph">
                  <wp:posOffset>-533400</wp:posOffset>
                </wp:positionV>
                <wp:extent cx="7461250" cy="9381490"/>
                <wp:effectExtent l="0" t="0" r="44450" b="10160"/>
                <wp:wrapNone/>
                <wp:docPr id="4" name="Group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1250" cy="9381490"/>
                          <a:chOff x="0" y="0"/>
                          <a:chExt cx="7459980" cy="938403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4707952" cy="8085069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3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Connector 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CnPr/>
                        <wps:spPr>
                          <a:xfrm>
                            <a:off x="1059180" y="9384030"/>
                            <a:ext cx="64008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A6AA78" id="Group 4" o:spid="_x0000_s1026" alt="&quot;&quot;" style="position:absolute;margin-left:-75pt;margin-top:-42pt;width:587.5pt;height:738.7pt;z-index:-251654144;mso-width-relative:margin;mso-height-relative:margin" coordsize="74599,9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">
                <v:rect id="Rectangle 1" o:spid="_x0000_s1027" style="position:absolute;width:47079;height:80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" fillcolor="#d5dce4 [671]" stroked="f" strokeweight="2pt">
                  <v:fill opacity="19789f"/>
                </v:rect>
                <v:line id="Straight Connector 2" o:spid="_x0000_s1028" alt="&quot;&quot;" style="position:absolute;visibility:visible;mso-wrap-style:square" from="10591,93840" to="74599,9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" strokecolor="#8496b0 [1951]" strokeweight="3pt"/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E47672" w14:paraId="1037DE7C" w14:textId="77777777" w:rsidTr="00E47672">
        <w:trPr>
          <w:trHeight w:val="726"/>
        </w:trPr>
        <w:tc>
          <w:tcPr>
            <w:tcW w:w="10800" w:type="dxa"/>
          </w:tcPr>
          <w:bookmarkStart w:id="0" w:name="_Toc321147011"/>
          <w:bookmarkStart w:id="1" w:name="_Toc318189312"/>
          <w:bookmarkStart w:id="2" w:name="_Toc318188327"/>
          <w:bookmarkStart w:id="3" w:name="_Toc318188227"/>
          <w:bookmarkStart w:id="4" w:name="_Toc321147149"/>
          <w:p w14:paraId="743AD630" w14:textId="6B049BA4" w:rsidR="00E47672" w:rsidRPr="00E47672" w:rsidRDefault="00000000" w:rsidP="00E47672">
            <w:pPr>
              <w:pStyle w:val="Title"/>
            </w:pPr>
            <w:sdt>
              <w:sdtPr>
                <w:id w:val="720020519"/>
                <w:placeholder>
                  <w:docPart w:val="37C12D08C8C44E8ABDA27C6107999948"/>
                </w:placeholder>
                <w15:appearance w15:val="hidden"/>
              </w:sdtPr>
              <w:sdtEndPr>
                <w:rPr>
                  <w:rStyle w:val="TitleChar"/>
                  <w:b w:val="0"/>
                  <w:caps w:val="0"/>
                </w:rPr>
              </w:sdtEndPr>
              <w:sdtContent>
                <w:r w:rsidR="007758BE" w:rsidRPr="007758BE">
                  <w:t>Question Formulation</w:t>
                </w:r>
              </w:sdtContent>
            </w:sdt>
          </w:p>
        </w:tc>
      </w:tr>
      <w:tr w:rsidR="00E47672" w14:paraId="3810CF6B" w14:textId="77777777" w:rsidTr="00E47672">
        <w:trPr>
          <w:trHeight w:val="726"/>
        </w:trPr>
        <w:tc>
          <w:tcPr>
            <w:tcW w:w="10800" w:type="dxa"/>
          </w:tcPr>
          <w:p w14:paraId="4A5EF604" w14:textId="28B8F231" w:rsidR="00E47672" w:rsidRPr="00206B7B" w:rsidRDefault="00000000" w:rsidP="00E47672">
            <w:pPr>
              <w:pStyle w:val="Subtitle"/>
            </w:pPr>
            <w:sdt>
              <w:sdtPr>
                <w:id w:val="-1640336837"/>
                <w:placeholder>
                  <w:docPart w:val="236FD4BFB1604FC5A7DC8D2878B99222"/>
                </w:placeholder>
                <w15:appearance w15:val="hidden"/>
              </w:sdtPr>
              <w:sdtContent>
                <w:r w:rsidR="00391BE2">
                  <w:t>Ronak Singh</w:t>
                </w:r>
              </w:sdtContent>
            </w:sdt>
          </w:p>
        </w:tc>
      </w:tr>
      <w:tr w:rsidR="00E47672" w14:paraId="1EA1E87F" w14:textId="77777777" w:rsidTr="00876773">
        <w:trPr>
          <w:trHeight w:val="7641"/>
        </w:trPr>
        <w:tc>
          <w:tcPr>
            <w:tcW w:w="10800" w:type="dxa"/>
          </w:tcPr>
          <w:p w14:paraId="77F21F26" w14:textId="77777777" w:rsidR="00E47672" w:rsidRPr="00206B7B" w:rsidRDefault="00E47672" w:rsidP="00E47672">
            <w:pPr>
              <w:pStyle w:val="ContactInfo"/>
            </w:pPr>
          </w:p>
        </w:tc>
      </w:tr>
      <w:tr w:rsidR="00FE1397" w14:paraId="5B6F51B4" w14:textId="77777777" w:rsidTr="00876773">
        <w:trPr>
          <w:trHeight w:val="1260"/>
        </w:trPr>
        <w:tc>
          <w:tcPr>
            <w:tcW w:w="10800" w:type="dxa"/>
            <w:vAlign w:val="bottom"/>
          </w:tcPr>
          <w:p w14:paraId="446114FF" w14:textId="32CC6AD4" w:rsidR="00FE1397" w:rsidRPr="00E47672" w:rsidRDefault="00FE1397" w:rsidP="00BC0250">
            <w:pPr>
              <w:pStyle w:val="ContactInfo"/>
              <w:ind w:left="0"/>
            </w:pPr>
          </w:p>
        </w:tc>
      </w:tr>
    </w:tbl>
    <w:p w14:paraId="589E42C7" w14:textId="77777777" w:rsidR="003422FF" w:rsidRDefault="003422FF" w:rsidP="00154D3B">
      <w:pPr>
        <w:spacing w:before="0" w:after="0"/>
      </w:pPr>
    </w:p>
    <w:p w14:paraId="4A74A4B5" w14:textId="77777777" w:rsidR="0074501E" w:rsidRDefault="0074501E" w:rsidP="00154D3B">
      <w:pPr>
        <w:pStyle w:val="Heading1"/>
        <w:spacing w:before="0" w:after="0"/>
        <w:sectPr w:rsidR="0074501E" w:rsidSect="004861D8">
          <w:footerReference w:type="default" r:id="rId13"/>
          <w:pgSz w:w="12240" w:h="15840"/>
          <w:pgMar w:top="720" w:right="720" w:bottom="360" w:left="720" w:header="720" w:footer="720" w:gutter="0"/>
          <w:pgNumType w:start="0"/>
          <w:cols w:space="720"/>
          <w:titlePg/>
          <w:docGrid w:linePitch="360"/>
        </w:sectPr>
      </w:pPr>
    </w:p>
    <w:p w14:paraId="77DF9A7A" w14:textId="2650C61C" w:rsidR="001638F6" w:rsidRDefault="00000000" w:rsidP="00101A18">
      <w:pPr>
        <w:pStyle w:val="Heading1"/>
      </w:pPr>
      <w:sdt>
        <w:sdtPr>
          <w:id w:val="-1497877332"/>
          <w:placeholder>
            <w:docPart w:val="EC0BE5949B11462FAAFDAF017B7698D9"/>
          </w:placeholder>
          <w15:appearance w15:val="hidden"/>
        </w:sdtPr>
        <w:sdtContent>
          <w:r w:rsidR="002C02F5" w:rsidRPr="002C02F5">
            <w:t>Question Formulation</w:t>
          </w:r>
        </w:sdtContent>
      </w:sdt>
    </w:p>
    <w:p w14:paraId="296A307F" w14:textId="0D4E6107" w:rsidR="002C02F5" w:rsidRDefault="002C02F5" w:rsidP="002C02F5">
      <w:pPr>
        <w:pStyle w:val="ListParagraph"/>
        <w:numPr>
          <w:ilvl w:val="0"/>
          <w:numId w:val="39"/>
        </w:numPr>
      </w:pPr>
      <w:r w:rsidRPr="002C02F5">
        <w:t>User Demographics</w:t>
      </w:r>
      <w:r>
        <w:t xml:space="preserve">: </w:t>
      </w:r>
    </w:p>
    <w:p w14:paraId="64B628AF" w14:textId="5EEAF726" w:rsidR="002C02F5" w:rsidRDefault="002C02F5" w:rsidP="002C02F5">
      <w:pPr>
        <w:pStyle w:val="ListParagraph"/>
        <w:ind w:left="360" w:firstLine="360"/>
      </w:pPr>
      <w:r w:rsidRPr="002C02F5">
        <w:t>What is your age group? (Under 18, 18–25, 26–35, 36–50, 50+)</w:t>
      </w:r>
    </w:p>
    <w:p w14:paraId="2A3AB69F" w14:textId="74D1AEAD" w:rsidR="002C02F5" w:rsidRDefault="002C02F5" w:rsidP="002C02F5">
      <w:pPr>
        <w:pStyle w:val="ListParagraph"/>
        <w:ind w:left="360" w:firstLine="360"/>
      </w:pPr>
      <w:r w:rsidRPr="002C02F5">
        <w:t>What is your gender?</w:t>
      </w:r>
    </w:p>
    <w:p w14:paraId="201470E9" w14:textId="546E9683" w:rsidR="005A186E" w:rsidRDefault="005A186E" w:rsidP="002C02F5">
      <w:pPr>
        <w:pStyle w:val="ListParagraph"/>
        <w:ind w:left="360" w:firstLine="360"/>
      </w:pPr>
      <w:r w:rsidRPr="005A186E">
        <w:t>Where are you located?</w:t>
      </w:r>
    </w:p>
    <w:p w14:paraId="7F7B93BD" w14:textId="77777777" w:rsidR="002C02F5" w:rsidRDefault="002C02F5" w:rsidP="002C02F5">
      <w:pPr>
        <w:pStyle w:val="ListParagraph"/>
        <w:ind w:left="360" w:firstLine="360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2624"/>
        <w:gridCol w:w="2599"/>
        <w:gridCol w:w="2497"/>
      </w:tblGrid>
      <w:tr w:rsidR="003E4D58" w14:paraId="441DDE44" w14:textId="26D2C72F" w:rsidTr="00FA4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4" w:type="dxa"/>
            <w:shd w:val="clear" w:color="auto" w:fill="FFFFFF" w:themeFill="background1"/>
          </w:tcPr>
          <w:p w14:paraId="71C60C0F" w14:textId="3D2BEB12" w:rsidR="003E4D58" w:rsidRDefault="003E4D58" w:rsidP="002C02F5">
            <w:pPr>
              <w:pStyle w:val="ListParagraph"/>
              <w:ind w:left="0"/>
            </w:pPr>
          </w:p>
        </w:tc>
        <w:tc>
          <w:tcPr>
            <w:tcW w:w="2599" w:type="dxa"/>
            <w:shd w:val="clear" w:color="auto" w:fill="FFFFFF" w:themeFill="background1"/>
          </w:tcPr>
          <w:p w14:paraId="3364FBD5" w14:textId="5DBBA00E" w:rsidR="003E4D58" w:rsidRDefault="003E4D58" w:rsidP="002C02F5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Age</w:t>
            </w:r>
          </w:p>
        </w:tc>
        <w:tc>
          <w:tcPr>
            <w:tcW w:w="2497" w:type="dxa"/>
            <w:shd w:val="clear" w:color="auto" w:fill="FFFFFF" w:themeFill="background1"/>
          </w:tcPr>
          <w:p w14:paraId="7F301071" w14:textId="0267844A" w:rsidR="003E4D58" w:rsidRDefault="003E4D58" w:rsidP="002C02F5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No.of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Particapants</w:t>
            </w:r>
            <w:proofErr w:type="spellEnd"/>
          </w:p>
        </w:tc>
      </w:tr>
      <w:tr w:rsidR="003E4D58" w14:paraId="16F4B94E" w14:textId="71F3ABFE" w:rsidTr="00FA4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4" w:type="dxa"/>
            <w:shd w:val="clear" w:color="auto" w:fill="FFFFFF" w:themeFill="background1"/>
          </w:tcPr>
          <w:p w14:paraId="48E49FE8" w14:textId="510C1764" w:rsidR="003E4D58" w:rsidRDefault="003E4D58" w:rsidP="002C02F5">
            <w:pPr>
              <w:pStyle w:val="ListParagraph"/>
              <w:ind w:left="0"/>
            </w:pPr>
            <w:r>
              <w:t>2018-19</w:t>
            </w:r>
          </w:p>
        </w:tc>
        <w:tc>
          <w:tcPr>
            <w:tcW w:w="2599" w:type="dxa"/>
            <w:shd w:val="clear" w:color="auto" w:fill="FFFFFF" w:themeFill="background1"/>
          </w:tcPr>
          <w:p w14:paraId="634EA877" w14:textId="4D7C1792" w:rsidR="003E4D58" w:rsidRDefault="003E4D58" w:rsidP="002C02F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25-29</w:t>
            </w:r>
          </w:p>
          <w:p w14:paraId="77DC2F0B" w14:textId="7EB79150" w:rsidR="003E4D58" w:rsidRDefault="003E4D58" w:rsidP="002C02F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20-24</w:t>
            </w:r>
          </w:p>
          <w:p w14:paraId="3DB67D23" w14:textId="77E3C3D1" w:rsidR="003E4D58" w:rsidRDefault="003E4D58" w:rsidP="002C02F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15-19</w:t>
            </w:r>
          </w:p>
          <w:p w14:paraId="7295FD0F" w14:textId="3B5EC4F3" w:rsidR="003E4D58" w:rsidRDefault="003E4D58" w:rsidP="002C02F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10-14</w:t>
            </w:r>
          </w:p>
          <w:p w14:paraId="355EF549" w14:textId="5E293D73" w:rsidR="003E4D58" w:rsidRDefault="003E4D58" w:rsidP="002C02F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5-9</w:t>
            </w:r>
          </w:p>
        </w:tc>
        <w:tc>
          <w:tcPr>
            <w:tcW w:w="2497" w:type="dxa"/>
            <w:shd w:val="clear" w:color="auto" w:fill="FFFFFF" w:themeFill="background1"/>
          </w:tcPr>
          <w:p w14:paraId="3D8BAAFC" w14:textId="67EC60D3" w:rsidR="003E4D58" w:rsidRDefault="003E4D58" w:rsidP="002C02F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10.2%</w:t>
            </w:r>
          </w:p>
          <w:p w14:paraId="527CE9B1" w14:textId="7153CC3B" w:rsidR="003E4D58" w:rsidRDefault="003E4D58" w:rsidP="002C02F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14.5%</w:t>
            </w:r>
          </w:p>
          <w:p w14:paraId="39B3A500" w14:textId="7DB2336A" w:rsidR="003E4D58" w:rsidRDefault="003E4D58" w:rsidP="002C02F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31%</w:t>
            </w:r>
          </w:p>
          <w:p w14:paraId="72DCF26A" w14:textId="2CA12816" w:rsidR="003E4D58" w:rsidRDefault="003E4D58" w:rsidP="002C02F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63%</w:t>
            </w:r>
          </w:p>
          <w:p w14:paraId="2C1A33AC" w14:textId="06191D21" w:rsidR="003E4D58" w:rsidRDefault="003E4D58" w:rsidP="002C02F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53%</w:t>
            </w:r>
          </w:p>
        </w:tc>
      </w:tr>
      <w:tr w:rsidR="003E4D58" w14:paraId="581598E1" w14:textId="043D25D4" w:rsidTr="00FA4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4" w:type="dxa"/>
            <w:shd w:val="clear" w:color="auto" w:fill="FFFFFF" w:themeFill="background1"/>
          </w:tcPr>
          <w:p w14:paraId="45759943" w14:textId="2E163E56" w:rsidR="003E4D58" w:rsidRDefault="003E4D58" w:rsidP="002C02F5">
            <w:pPr>
              <w:pStyle w:val="ListParagraph"/>
              <w:ind w:left="0"/>
            </w:pPr>
            <w:r>
              <w:t>Male / Female</w:t>
            </w:r>
          </w:p>
        </w:tc>
        <w:tc>
          <w:tcPr>
            <w:tcW w:w="2599" w:type="dxa"/>
            <w:shd w:val="clear" w:color="auto" w:fill="FFFFFF" w:themeFill="background1"/>
          </w:tcPr>
          <w:p w14:paraId="59D19387" w14:textId="2A406109" w:rsidR="003E4D58" w:rsidRDefault="003E4D58" w:rsidP="002C02F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47%</w:t>
            </w:r>
          </w:p>
        </w:tc>
        <w:tc>
          <w:tcPr>
            <w:tcW w:w="2497" w:type="dxa"/>
            <w:shd w:val="clear" w:color="auto" w:fill="FFFFFF" w:themeFill="background1"/>
          </w:tcPr>
          <w:p w14:paraId="38E0EF69" w14:textId="1F5620C4" w:rsidR="008041E3" w:rsidRDefault="003E4D58" w:rsidP="002C02F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42%</w:t>
            </w:r>
          </w:p>
        </w:tc>
      </w:tr>
      <w:tr w:rsidR="008041E3" w14:paraId="3742F5CE" w14:textId="77777777" w:rsidTr="008041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4" w:type="dxa"/>
            <w:shd w:val="clear" w:color="auto" w:fill="FFFFFF" w:themeFill="background1"/>
          </w:tcPr>
          <w:p w14:paraId="6B78B60C" w14:textId="77777777" w:rsidR="008041E3" w:rsidRDefault="008041E3" w:rsidP="002C02F5">
            <w:pPr>
              <w:pStyle w:val="ListParagraph"/>
              <w:ind w:left="0"/>
            </w:pPr>
          </w:p>
        </w:tc>
        <w:tc>
          <w:tcPr>
            <w:tcW w:w="2599" w:type="dxa"/>
            <w:shd w:val="clear" w:color="auto" w:fill="FFFFFF" w:themeFill="background1"/>
          </w:tcPr>
          <w:p w14:paraId="10ECE0F9" w14:textId="77777777" w:rsidR="008041E3" w:rsidRDefault="008041E3" w:rsidP="002C02F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97" w:type="dxa"/>
            <w:shd w:val="clear" w:color="auto" w:fill="FFFFFF" w:themeFill="background1"/>
          </w:tcPr>
          <w:p w14:paraId="6A7F789C" w14:textId="77777777" w:rsidR="008041E3" w:rsidRDefault="008041E3" w:rsidP="002C02F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E4D58" w14:paraId="056B9301" w14:textId="77777777" w:rsidTr="00FA4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4" w:type="dxa"/>
            <w:shd w:val="clear" w:color="auto" w:fill="FFFFFF" w:themeFill="background1"/>
          </w:tcPr>
          <w:p w14:paraId="2EC7AD71" w14:textId="77777777" w:rsidR="003E4D58" w:rsidRDefault="003E4D58" w:rsidP="005C668A">
            <w:pPr>
              <w:pStyle w:val="ListParagraph"/>
              <w:ind w:left="0"/>
            </w:pPr>
          </w:p>
        </w:tc>
        <w:tc>
          <w:tcPr>
            <w:tcW w:w="2599" w:type="dxa"/>
            <w:shd w:val="clear" w:color="auto" w:fill="FFFFFF" w:themeFill="background1"/>
          </w:tcPr>
          <w:p w14:paraId="3D55A1D1" w14:textId="77777777" w:rsidR="003E4D58" w:rsidRDefault="003E4D58" w:rsidP="005C668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Age</w:t>
            </w:r>
          </w:p>
        </w:tc>
        <w:tc>
          <w:tcPr>
            <w:tcW w:w="2497" w:type="dxa"/>
            <w:shd w:val="clear" w:color="auto" w:fill="FFFFFF" w:themeFill="background1"/>
          </w:tcPr>
          <w:p w14:paraId="192D99A2" w14:textId="77777777" w:rsidR="003E4D58" w:rsidRDefault="003E4D58" w:rsidP="005C668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No.of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Particapants</w:t>
            </w:r>
            <w:proofErr w:type="spellEnd"/>
          </w:p>
        </w:tc>
      </w:tr>
      <w:tr w:rsidR="003E4D58" w14:paraId="3ACE0AE2" w14:textId="77777777" w:rsidTr="00FA4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4" w:type="dxa"/>
            <w:shd w:val="clear" w:color="auto" w:fill="FFFFFF" w:themeFill="background1"/>
          </w:tcPr>
          <w:p w14:paraId="0AF334DB" w14:textId="2DDE4BDE" w:rsidR="003E4D58" w:rsidRDefault="003E4D58" w:rsidP="005C668A">
            <w:pPr>
              <w:pStyle w:val="ListParagraph"/>
              <w:ind w:left="0"/>
            </w:pPr>
            <w:r>
              <w:t>20</w:t>
            </w:r>
            <w:r w:rsidR="00A56651">
              <w:t>24</w:t>
            </w:r>
          </w:p>
        </w:tc>
        <w:tc>
          <w:tcPr>
            <w:tcW w:w="2599" w:type="dxa"/>
            <w:shd w:val="clear" w:color="auto" w:fill="FFFFFF" w:themeFill="background1"/>
          </w:tcPr>
          <w:p w14:paraId="2F3F5E79" w14:textId="77777777" w:rsidR="003E4D58" w:rsidRDefault="003E4D58" w:rsidP="005C668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25-29</w:t>
            </w:r>
          </w:p>
          <w:p w14:paraId="2D18022E" w14:textId="77777777" w:rsidR="003E4D58" w:rsidRDefault="003E4D58" w:rsidP="005C668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20-24</w:t>
            </w:r>
          </w:p>
          <w:p w14:paraId="0D18575C" w14:textId="77777777" w:rsidR="003E4D58" w:rsidRDefault="003E4D58" w:rsidP="005C668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15-19</w:t>
            </w:r>
          </w:p>
          <w:p w14:paraId="79DC242F" w14:textId="77777777" w:rsidR="003E4D58" w:rsidRDefault="003E4D58" w:rsidP="005C668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10-14</w:t>
            </w:r>
          </w:p>
          <w:p w14:paraId="0D650F05" w14:textId="77777777" w:rsidR="003E4D58" w:rsidRDefault="003E4D58" w:rsidP="005C668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5-9</w:t>
            </w:r>
          </w:p>
        </w:tc>
        <w:tc>
          <w:tcPr>
            <w:tcW w:w="2497" w:type="dxa"/>
            <w:shd w:val="clear" w:color="auto" w:fill="FFFFFF" w:themeFill="background1"/>
          </w:tcPr>
          <w:p w14:paraId="78FDF4AD" w14:textId="08D8B613" w:rsidR="003E4D58" w:rsidRDefault="00A56651" w:rsidP="005C668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  <w:r w:rsidR="003E4D58">
              <w:t>%</w:t>
            </w:r>
          </w:p>
          <w:p w14:paraId="41A08416" w14:textId="7A820A77" w:rsidR="003E4D58" w:rsidRDefault="00A56651" w:rsidP="005C668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  <w:r w:rsidR="003E4D58">
              <w:t>%</w:t>
            </w:r>
          </w:p>
          <w:p w14:paraId="45F827EB" w14:textId="1218E3E7" w:rsidR="003E4D58" w:rsidRDefault="00A56651" w:rsidP="005C668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  <w:r w:rsidR="003E4D58">
              <w:t>%</w:t>
            </w:r>
          </w:p>
          <w:p w14:paraId="5C2039BC" w14:textId="465932AE" w:rsidR="003E4D58" w:rsidRDefault="00A56651" w:rsidP="005C668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  <w:r w:rsidR="003E4D58">
              <w:t>%</w:t>
            </w:r>
          </w:p>
          <w:p w14:paraId="5B53D98E" w14:textId="5C35B3E6" w:rsidR="003E4D58" w:rsidRDefault="00A56651" w:rsidP="005C668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  <w:r w:rsidR="003E4D58">
              <w:t>%</w:t>
            </w:r>
          </w:p>
        </w:tc>
      </w:tr>
      <w:tr w:rsidR="008041E3" w14:paraId="4E46046C" w14:textId="77777777" w:rsidTr="00FA4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4" w:type="dxa"/>
            <w:shd w:val="clear" w:color="auto" w:fill="FFFFFF" w:themeFill="background1"/>
          </w:tcPr>
          <w:p w14:paraId="0D8441F8" w14:textId="77777777" w:rsidR="003E4D58" w:rsidRDefault="003E4D58" w:rsidP="005C668A">
            <w:pPr>
              <w:pStyle w:val="ListParagraph"/>
              <w:ind w:left="0"/>
            </w:pPr>
            <w:r>
              <w:t>Male / Female</w:t>
            </w:r>
          </w:p>
        </w:tc>
        <w:tc>
          <w:tcPr>
            <w:tcW w:w="2599" w:type="dxa"/>
            <w:shd w:val="clear" w:color="auto" w:fill="FFFFFF" w:themeFill="background1"/>
          </w:tcPr>
          <w:p w14:paraId="25E36D9C" w14:textId="55647552" w:rsidR="003E4D58" w:rsidRDefault="00A56651" w:rsidP="005C668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  <w:r w:rsidR="003E4D58">
              <w:t>%</w:t>
            </w:r>
          </w:p>
        </w:tc>
        <w:tc>
          <w:tcPr>
            <w:tcW w:w="2497" w:type="dxa"/>
            <w:shd w:val="clear" w:color="auto" w:fill="FFFFFF" w:themeFill="background1"/>
          </w:tcPr>
          <w:p w14:paraId="20F0BB16" w14:textId="47ACBC5E" w:rsidR="003E4D58" w:rsidRDefault="00A56651" w:rsidP="005C668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43%</w:t>
            </w:r>
          </w:p>
        </w:tc>
      </w:tr>
    </w:tbl>
    <w:p w14:paraId="1985E0A8" w14:textId="699BE49E" w:rsidR="002C02F5" w:rsidRDefault="00A56651" w:rsidP="005A186E">
      <w:pPr>
        <w:pStyle w:val="ListParagraph"/>
        <w:ind w:left="1440"/>
      </w:pPr>
      <w:r w:rsidRPr="00A56651">
        <w:rPr>
          <w:rFonts w:ascii="Segoe UI Emoji" w:hAnsi="Segoe UI Emoji" w:cs="Segoe UI Emoji"/>
        </w:rPr>
        <w:t>📉</w:t>
      </w:r>
      <w:r w:rsidRPr="00A56651">
        <w:t xml:space="preserve"> </w:t>
      </w:r>
      <w:r w:rsidRPr="00A56651">
        <w:rPr>
          <w:b/>
          <w:bCs/>
        </w:rPr>
        <w:t>Projection:</w:t>
      </w:r>
      <w:r w:rsidRPr="00A56651">
        <w:t xml:space="preserve"> If trends continue, female participation is expected to drop to </w:t>
      </w:r>
      <w:r w:rsidRPr="00A56651">
        <w:rPr>
          <w:b/>
          <w:bCs/>
        </w:rPr>
        <w:t>32% by 2030</w:t>
      </w:r>
      <w:r w:rsidRPr="00A56651">
        <w:t>.</w:t>
      </w:r>
      <w:r w:rsidRPr="00A56651">
        <w:br/>
      </w:r>
      <w:r w:rsidRPr="00A56651">
        <w:rPr>
          <w:rFonts w:ascii="Segoe UI Emoji" w:hAnsi="Segoe UI Emoji" w:cs="Segoe UI Emoji"/>
        </w:rPr>
        <w:t>📊</w:t>
      </w:r>
      <w:r w:rsidRPr="00A56651">
        <w:t xml:space="preserve"> </w:t>
      </w:r>
      <w:r w:rsidRPr="00A56651">
        <w:rPr>
          <w:b/>
          <w:bCs/>
        </w:rPr>
        <w:t>Muscle Strengthening:</w:t>
      </w:r>
      <w:r w:rsidRPr="00A56651">
        <w:t xml:space="preserve"> 12% fewer women do strength training compared to men.</w:t>
      </w:r>
    </w:p>
    <w:p w14:paraId="61799ECF" w14:textId="77777777" w:rsidR="00A56651" w:rsidRDefault="00A56651" w:rsidP="00A56651">
      <w:pPr>
        <w:pStyle w:val="ListParagraph"/>
        <w:ind w:left="360"/>
      </w:pPr>
    </w:p>
    <w:p w14:paraId="2D2C188A" w14:textId="74F7148E" w:rsidR="00FA4863" w:rsidRDefault="00A56651" w:rsidP="00FA4863">
      <w:pPr>
        <w:pStyle w:val="ListParagraph"/>
        <w:numPr>
          <w:ilvl w:val="0"/>
          <w:numId w:val="39"/>
        </w:numPr>
      </w:pPr>
      <w:r w:rsidRPr="00A56651">
        <w:t>Sports Preferences</w:t>
      </w:r>
      <w:r>
        <w:t>:</w:t>
      </w:r>
    </w:p>
    <w:p w14:paraId="5EC1021B" w14:textId="77777777" w:rsidR="00FA4863" w:rsidRDefault="00FA4863" w:rsidP="00FA4863">
      <w:pPr>
        <w:pStyle w:val="ListParagraph"/>
      </w:pPr>
    </w:p>
    <w:tbl>
      <w:tblPr>
        <w:tblW w:w="1084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1"/>
        <w:gridCol w:w="1650"/>
        <w:gridCol w:w="2860"/>
        <w:gridCol w:w="2860"/>
        <w:gridCol w:w="2168"/>
      </w:tblGrid>
      <w:tr w:rsidR="00FA4863" w:rsidRPr="00FA4863" w14:paraId="78E028C9" w14:textId="77777777" w:rsidTr="00FA4863">
        <w:trPr>
          <w:trHeight w:val="33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0E940F" w14:textId="77777777" w:rsidR="00FA4863" w:rsidRPr="00FA4863" w:rsidRDefault="00FA4863" w:rsidP="00FA4863">
            <w:pPr>
              <w:pStyle w:val="ListParagraph"/>
              <w:rPr>
                <w:b/>
                <w:bCs/>
                <w:lang w:val="en-IN"/>
              </w:rPr>
            </w:pPr>
            <w:r w:rsidRPr="00FA4863">
              <w:rPr>
                <w:b/>
                <w:bCs/>
                <w:lang w:val="en-IN"/>
              </w:rPr>
              <w:t>Rank</w:t>
            </w:r>
          </w:p>
        </w:tc>
        <w:tc>
          <w:tcPr>
            <w:tcW w:w="0" w:type="auto"/>
            <w:vAlign w:val="center"/>
            <w:hideMark/>
          </w:tcPr>
          <w:p w14:paraId="0752F0EC" w14:textId="77777777" w:rsidR="00FA4863" w:rsidRPr="00FA4863" w:rsidRDefault="00FA4863" w:rsidP="00FA4863">
            <w:pPr>
              <w:pStyle w:val="ListParagraph"/>
              <w:rPr>
                <w:b/>
                <w:bCs/>
                <w:lang w:val="en-IN"/>
              </w:rPr>
            </w:pPr>
            <w:r w:rsidRPr="00FA4863">
              <w:rPr>
                <w:b/>
                <w:bCs/>
                <w:lang w:val="en-IN"/>
              </w:rPr>
              <w:t>Sport</w:t>
            </w:r>
          </w:p>
        </w:tc>
        <w:tc>
          <w:tcPr>
            <w:tcW w:w="0" w:type="auto"/>
            <w:vAlign w:val="center"/>
            <w:hideMark/>
          </w:tcPr>
          <w:p w14:paraId="13F14FAD" w14:textId="77777777" w:rsidR="00FA4863" w:rsidRPr="00FA4863" w:rsidRDefault="00FA4863" w:rsidP="00FA4863">
            <w:pPr>
              <w:pStyle w:val="ListParagraph"/>
              <w:rPr>
                <w:b/>
                <w:bCs/>
                <w:lang w:val="en-IN"/>
              </w:rPr>
            </w:pPr>
            <w:r w:rsidRPr="00FA4863">
              <w:rPr>
                <w:b/>
                <w:bCs/>
                <w:lang w:val="en-IN"/>
              </w:rPr>
              <w:t>Estimated Fans (2018)</w:t>
            </w:r>
          </w:p>
        </w:tc>
        <w:tc>
          <w:tcPr>
            <w:tcW w:w="0" w:type="auto"/>
            <w:vAlign w:val="center"/>
            <w:hideMark/>
          </w:tcPr>
          <w:p w14:paraId="2B8A4D55" w14:textId="77777777" w:rsidR="00FA4863" w:rsidRPr="00FA4863" w:rsidRDefault="00FA4863" w:rsidP="00FA4863">
            <w:pPr>
              <w:pStyle w:val="ListParagraph"/>
              <w:rPr>
                <w:b/>
                <w:bCs/>
                <w:lang w:val="en-IN"/>
              </w:rPr>
            </w:pPr>
            <w:r w:rsidRPr="00FA4863">
              <w:rPr>
                <w:b/>
                <w:bCs/>
                <w:lang w:val="en-IN"/>
              </w:rPr>
              <w:t>Estimated Fans (2024)</w:t>
            </w:r>
          </w:p>
        </w:tc>
        <w:tc>
          <w:tcPr>
            <w:tcW w:w="0" w:type="auto"/>
            <w:vAlign w:val="center"/>
            <w:hideMark/>
          </w:tcPr>
          <w:p w14:paraId="73C5732B" w14:textId="77777777" w:rsidR="00FA4863" w:rsidRPr="00FA4863" w:rsidRDefault="00FA4863" w:rsidP="00FA4863">
            <w:pPr>
              <w:pStyle w:val="ListParagraph"/>
              <w:rPr>
                <w:b/>
                <w:bCs/>
                <w:lang w:val="en-IN"/>
              </w:rPr>
            </w:pPr>
            <w:r w:rsidRPr="00FA4863">
              <w:rPr>
                <w:b/>
                <w:bCs/>
                <w:lang w:val="en-IN"/>
              </w:rPr>
              <w:t>Growth Trend</w:t>
            </w:r>
          </w:p>
        </w:tc>
      </w:tr>
      <w:tr w:rsidR="00FA4863" w:rsidRPr="00FA4863" w14:paraId="3D317E13" w14:textId="77777777" w:rsidTr="00FA4863">
        <w:trPr>
          <w:trHeight w:val="485"/>
          <w:tblCellSpacing w:w="15" w:type="dxa"/>
        </w:trPr>
        <w:tc>
          <w:tcPr>
            <w:tcW w:w="0" w:type="auto"/>
            <w:vAlign w:val="center"/>
            <w:hideMark/>
          </w:tcPr>
          <w:p w14:paraId="4A89A413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D684CE3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Cricket</w:t>
            </w:r>
          </w:p>
        </w:tc>
        <w:tc>
          <w:tcPr>
            <w:tcW w:w="0" w:type="auto"/>
            <w:vAlign w:val="center"/>
            <w:hideMark/>
          </w:tcPr>
          <w:p w14:paraId="455A6E17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124.2 million</w:t>
            </w:r>
          </w:p>
        </w:tc>
        <w:tc>
          <w:tcPr>
            <w:tcW w:w="0" w:type="auto"/>
            <w:vAlign w:val="center"/>
            <w:hideMark/>
          </w:tcPr>
          <w:p w14:paraId="393E4917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612 million</w:t>
            </w:r>
          </w:p>
        </w:tc>
        <w:tc>
          <w:tcPr>
            <w:tcW w:w="0" w:type="auto"/>
            <w:vAlign w:val="center"/>
            <w:hideMark/>
          </w:tcPr>
          <w:p w14:paraId="2586BDF1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rFonts w:ascii="Segoe UI Emoji" w:hAnsi="Segoe UI Emoji" w:cs="Segoe UI Emoji"/>
                <w:lang w:val="en-IN"/>
              </w:rPr>
              <w:t>📈</w:t>
            </w:r>
            <w:r w:rsidRPr="00FA4863">
              <w:rPr>
                <w:lang w:val="en-IN"/>
              </w:rPr>
              <w:t xml:space="preserve"> Significant Increase</w:t>
            </w:r>
          </w:p>
        </w:tc>
      </w:tr>
      <w:tr w:rsidR="00FA4863" w:rsidRPr="00FA4863" w14:paraId="48D12B45" w14:textId="77777777" w:rsidTr="00FA4863">
        <w:trPr>
          <w:trHeight w:val="485"/>
          <w:tblCellSpacing w:w="15" w:type="dxa"/>
        </w:trPr>
        <w:tc>
          <w:tcPr>
            <w:tcW w:w="0" w:type="auto"/>
            <w:vAlign w:val="center"/>
            <w:hideMark/>
          </w:tcPr>
          <w:p w14:paraId="2EBE693C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9D7DD77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Football</w:t>
            </w:r>
          </w:p>
        </w:tc>
        <w:tc>
          <w:tcPr>
            <w:tcW w:w="0" w:type="auto"/>
            <w:vAlign w:val="center"/>
            <w:hideMark/>
          </w:tcPr>
          <w:p w14:paraId="495800B0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85 million</w:t>
            </w:r>
          </w:p>
        </w:tc>
        <w:tc>
          <w:tcPr>
            <w:tcW w:w="0" w:type="auto"/>
            <w:vAlign w:val="center"/>
            <w:hideMark/>
          </w:tcPr>
          <w:p w14:paraId="501F2D56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305 million</w:t>
            </w:r>
          </w:p>
        </w:tc>
        <w:tc>
          <w:tcPr>
            <w:tcW w:w="0" w:type="auto"/>
            <w:vAlign w:val="center"/>
            <w:hideMark/>
          </w:tcPr>
          <w:p w14:paraId="571B2E6F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rFonts w:ascii="Segoe UI Emoji" w:hAnsi="Segoe UI Emoji" w:cs="Segoe UI Emoji"/>
                <w:lang w:val="en-IN"/>
              </w:rPr>
              <w:t>📈</w:t>
            </w:r>
            <w:r w:rsidRPr="00FA4863">
              <w:rPr>
                <w:lang w:val="en-IN"/>
              </w:rPr>
              <w:t xml:space="preserve"> Significant Increase</w:t>
            </w:r>
          </w:p>
        </w:tc>
      </w:tr>
      <w:tr w:rsidR="00FA4863" w:rsidRPr="00FA4863" w14:paraId="0D600024" w14:textId="77777777" w:rsidTr="00FA4863">
        <w:trPr>
          <w:trHeight w:val="485"/>
          <w:tblCellSpacing w:w="15" w:type="dxa"/>
        </w:trPr>
        <w:tc>
          <w:tcPr>
            <w:tcW w:w="0" w:type="auto"/>
            <w:vAlign w:val="center"/>
            <w:hideMark/>
          </w:tcPr>
          <w:p w14:paraId="1B75D2D5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225E3EA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Kabaddi</w:t>
            </w:r>
          </w:p>
        </w:tc>
        <w:tc>
          <w:tcPr>
            <w:tcW w:w="0" w:type="auto"/>
            <w:vAlign w:val="center"/>
            <w:hideMark/>
          </w:tcPr>
          <w:p w14:paraId="52A533C4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28.5 million</w:t>
            </w:r>
          </w:p>
        </w:tc>
        <w:tc>
          <w:tcPr>
            <w:tcW w:w="0" w:type="auto"/>
            <w:vAlign w:val="center"/>
            <w:hideMark/>
          </w:tcPr>
          <w:p w14:paraId="26BFC30B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208 million</w:t>
            </w:r>
          </w:p>
        </w:tc>
        <w:tc>
          <w:tcPr>
            <w:tcW w:w="0" w:type="auto"/>
            <w:vAlign w:val="center"/>
            <w:hideMark/>
          </w:tcPr>
          <w:p w14:paraId="25AA327F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rFonts w:ascii="Segoe UI Emoji" w:hAnsi="Segoe UI Emoji" w:cs="Segoe UI Emoji"/>
                <w:lang w:val="en-IN"/>
              </w:rPr>
              <w:t>📈</w:t>
            </w:r>
            <w:r w:rsidRPr="00FA4863">
              <w:rPr>
                <w:lang w:val="en-IN"/>
              </w:rPr>
              <w:t xml:space="preserve"> Significant Increase</w:t>
            </w:r>
          </w:p>
        </w:tc>
      </w:tr>
      <w:tr w:rsidR="00FA4863" w:rsidRPr="00FA4863" w14:paraId="7FBBF766" w14:textId="77777777" w:rsidTr="00FA4863">
        <w:trPr>
          <w:trHeight w:val="485"/>
          <w:tblCellSpacing w:w="15" w:type="dxa"/>
        </w:trPr>
        <w:tc>
          <w:tcPr>
            <w:tcW w:w="0" w:type="auto"/>
            <w:vAlign w:val="center"/>
            <w:hideMark/>
          </w:tcPr>
          <w:p w14:paraId="36F21BED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1262B71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Wrestling (WWE)</w:t>
            </w:r>
          </w:p>
        </w:tc>
        <w:tc>
          <w:tcPr>
            <w:tcW w:w="0" w:type="auto"/>
            <w:vAlign w:val="center"/>
            <w:hideMark/>
          </w:tcPr>
          <w:p w14:paraId="305D4772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26.5 million</w:t>
            </w:r>
          </w:p>
        </w:tc>
        <w:tc>
          <w:tcPr>
            <w:tcW w:w="0" w:type="auto"/>
            <w:vAlign w:val="center"/>
            <w:hideMark/>
          </w:tcPr>
          <w:p w14:paraId="058ABF81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163 million</w:t>
            </w:r>
          </w:p>
        </w:tc>
        <w:tc>
          <w:tcPr>
            <w:tcW w:w="0" w:type="auto"/>
            <w:vAlign w:val="center"/>
            <w:hideMark/>
          </w:tcPr>
          <w:p w14:paraId="36E163BC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rFonts w:ascii="Segoe UI Emoji" w:hAnsi="Segoe UI Emoji" w:cs="Segoe UI Emoji"/>
                <w:lang w:val="en-IN"/>
              </w:rPr>
              <w:t>📈</w:t>
            </w:r>
            <w:r w:rsidRPr="00FA4863">
              <w:rPr>
                <w:lang w:val="en-IN"/>
              </w:rPr>
              <w:t xml:space="preserve"> Significant Increase</w:t>
            </w:r>
          </w:p>
        </w:tc>
      </w:tr>
      <w:tr w:rsidR="00FA4863" w:rsidRPr="00FA4863" w14:paraId="29FC5E99" w14:textId="77777777" w:rsidTr="00FA4863">
        <w:trPr>
          <w:trHeight w:val="477"/>
          <w:tblCellSpacing w:w="15" w:type="dxa"/>
        </w:trPr>
        <w:tc>
          <w:tcPr>
            <w:tcW w:w="0" w:type="auto"/>
            <w:vAlign w:val="center"/>
            <w:hideMark/>
          </w:tcPr>
          <w:p w14:paraId="690F1351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264EFA8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Hockey</w:t>
            </w:r>
          </w:p>
        </w:tc>
        <w:tc>
          <w:tcPr>
            <w:tcW w:w="0" w:type="auto"/>
            <w:vAlign w:val="center"/>
            <w:hideMark/>
          </w:tcPr>
          <w:p w14:paraId="754AC2B7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5.8 million</w:t>
            </w:r>
          </w:p>
        </w:tc>
        <w:tc>
          <w:tcPr>
            <w:tcW w:w="0" w:type="auto"/>
            <w:vAlign w:val="center"/>
            <w:hideMark/>
          </w:tcPr>
          <w:p w14:paraId="501CD9A6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154 million</w:t>
            </w:r>
          </w:p>
        </w:tc>
        <w:tc>
          <w:tcPr>
            <w:tcW w:w="0" w:type="auto"/>
            <w:vAlign w:val="center"/>
            <w:hideMark/>
          </w:tcPr>
          <w:p w14:paraId="7DD686C0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rFonts w:ascii="Segoe UI Emoji" w:hAnsi="Segoe UI Emoji" w:cs="Segoe UI Emoji"/>
                <w:lang w:val="en-IN"/>
              </w:rPr>
              <w:t>📈</w:t>
            </w:r>
            <w:r w:rsidRPr="00FA4863">
              <w:rPr>
                <w:lang w:val="en-IN"/>
              </w:rPr>
              <w:t xml:space="preserve"> Significant Increase</w:t>
            </w:r>
          </w:p>
        </w:tc>
      </w:tr>
      <w:tr w:rsidR="00FA4863" w:rsidRPr="00FA4863" w14:paraId="1C2734F2" w14:textId="77777777" w:rsidTr="00FA4863">
        <w:trPr>
          <w:trHeight w:val="485"/>
          <w:tblCellSpacing w:w="15" w:type="dxa"/>
        </w:trPr>
        <w:tc>
          <w:tcPr>
            <w:tcW w:w="0" w:type="auto"/>
            <w:vAlign w:val="center"/>
            <w:hideMark/>
          </w:tcPr>
          <w:p w14:paraId="51C5EE52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3154985B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Badminton</w:t>
            </w:r>
          </w:p>
        </w:tc>
        <w:tc>
          <w:tcPr>
            <w:tcW w:w="0" w:type="auto"/>
            <w:vAlign w:val="center"/>
            <w:hideMark/>
          </w:tcPr>
          <w:p w14:paraId="1565A95D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11.5 million</w:t>
            </w:r>
          </w:p>
        </w:tc>
        <w:tc>
          <w:tcPr>
            <w:tcW w:w="0" w:type="auto"/>
            <w:vAlign w:val="center"/>
            <w:hideMark/>
          </w:tcPr>
          <w:p w14:paraId="781F0124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145 million</w:t>
            </w:r>
          </w:p>
        </w:tc>
        <w:tc>
          <w:tcPr>
            <w:tcW w:w="0" w:type="auto"/>
            <w:vAlign w:val="center"/>
            <w:hideMark/>
          </w:tcPr>
          <w:p w14:paraId="587BB04C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rFonts w:ascii="Segoe UI Emoji" w:hAnsi="Segoe UI Emoji" w:cs="Segoe UI Emoji"/>
                <w:lang w:val="en-IN"/>
              </w:rPr>
              <w:t>📈</w:t>
            </w:r>
            <w:r w:rsidRPr="00FA4863">
              <w:rPr>
                <w:lang w:val="en-IN"/>
              </w:rPr>
              <w:t xml:space="preserve"> Significant Increase</w:t>
            </w:r>
          </w:p>
        </w:tc>
      </w:tr>
      <w:tr w:rsidR="00FA4863" w:rsidRPr="00FA4863" w14:paraId="156DF7ED" w14:textId="77777777" w:rsidTr="00FA4863">
        <w:trPr>
          <w:trHeight w:val="485"/>
          <w:tblCellSpacing w:w="15" w:type="dxa"/>
        </w:trPr>
        <w:tc>
          <w:tcPr>
            <w:tcW w:w="0" w:type="auto"/>
            <w:vAlign w:val="center"/>
            <w:hideMark/>
          </w:tcPr>
          <w:p w14:paraId="2726D985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873803C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Athletics</w:t>
            </w:r>
          </w:p>
        </w:tc>
        <w:tc>
          <w:tcPr>
            <w:tcW w:w="0" w:type="auto"/>
            <w:vAlign w:val="center"/>
            <w:hideMark/>
          </w:tcPr>
          <w:p w14:paraId="220B4B20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9.4 million</w:t>
            </w:r>
          </w:p>
        </w:tc>
        <w:tc>
          <w:tcPr>
            <w:tcW w:w="0" w:type="auto"/>
            <w:vAlign w:val="center"/>
            <w:hideMark/>
          </w:tcPr>
          <w:p w14:paraId="264DCF7C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126 million</w:t>
            </w:r>
          </w:p>
        </w:tc>
        <w:tc>
          <w:tcPr>
            <w:tcW w:w="0" w:type="auto"/>
            <w:vAlign w:val="center"/>
            <w:hideMark/>
          </w:tcPr>
          <w:p w14:paraId="121D9F1E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rFonts w:ascii="Segoe UI Emoji" w:hAnsi="Segoe UI Emoji" w:cs="Segoe UI Emoji"/>
                <w:lang w:val="en-IN"/>
              </w:rPr>
              <w:t>📈</w:t>
            </w:r>
            <w:r w:rsidRPr="00FA4863">
              <w:rPr>
                <w:lang w:val="en-IN"/>
              </w:rPr>
              <w:t xml:space="preserve"> Significant Increase</w:t>
            </w:r>
          </w:p>
        </w:tc>
      </w:tr>
      <w:tr w:rsidR="00FA4863" w:rsidRPr="00FA4863" w14:paraId="4B1C57A7" w14:textId="77777777" w:rsidTr="00FA4863">
        <w:trPr>
          <w:trHeight w:val="485"/>
          <w:tblCellSpacing w:w="15" w:type="dxa"/>
        </w:trPr>
        <w:tc>
          <w:tcPr>
            <w:tcW w:w="0" w:type="auto"/>
            <w:vAlign w:val="center"/>
            <w:hideMark/>
          </w:tcPr>
          <w:p w14:paraId="36CCF127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6F4C2587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Volleyball</w:t>
            </w:r>
          </w:p>
        </w:tc>
        <w:tc>
          <w:tcPr>
            <w:tcW w:w="0" w:type="auto"/>
            <w:vAlign w:val="center"/>
            <w:hideMark/>
          </w:tcPr>
          <w:p w14:paraId="5748AD5E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7.6 million</w:t>
            </w:r>
          </w:p>
        </w:tc>
        <w:tc>
          <w:tcPr>
            <w:tcW w:w="0" w:type="auto"/>
            <w:vAlign w:val="center"/>
            <w:hideMark/>
          </w:tcPr>
          <w:p w14:paraId="1A2FDCC5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Data not available</w:t>
            </w:r>
          </w:p>
        </w:tc>
        <w:tc>
          <w:tcPr>
            <w:tcW w:w="0" w:type="auto"/>
            <w:vAlign w:val="center"/>
            <w:hideMark/>
          </w:tcPr>
          <w:p w14:paraId="39354171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rFonts w:ascii="Segoe UI Emoji" w:hAnsi="Segoe UI Emoji" w:cs="Segoe UI Emoji"/>
                <w:lang w:val="en-IN"/>
              </w:rPr>
              <w:t>📈</w:t>
            </w:r>
            <w:r w:rsidRPr="00FA4863">
              <w:rPr>
                <w:lang w:val="en-IN"/>
              </w:rPr>
              <w:t xml:space="preserve"> Likely Increase</w:t>
            </w:r>
          </w:p>
        </w:tc>
      </w:tr>
      <w:tr w:rsidR="00FA4863" w:rsidRPr="00FA4863" w14:paraId="5A6F9E2A" w14:textId="77777777" w:rsidTr="00FA4863">
        <w:trPr>
          <w:trHeight w:val="485"/>
          <w:tblCellSpacing w:w="15" w:type="dxa"/>
        </w:trPr>
        <w:tc>
          <w:tcPr>
            <w:tcW w:w="0" w:type="auto"/>
            <w:vAlign w:val="center"/>
            <w:hideMark/>
          </w:tcPr>
          <w:p w14:paraId="195B8613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673349A9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Boxing</w:t>
            </w:r>
          </w:p>
        </w:tc>
        <w:tc>
          <w:tcPr>
            <w:tcW w:w="0" w:type="auto"/>
            <w:vAlign w:val="center"/>
            <w:hideMark/>
          </w:tcPr>
          <w:p w14:paraId="359DD287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8.7 million</w:t>
            </w:r>
          </w:p>
        </w:tc>
        <w:tc>
          <w:tcPr>
            <w:tcW w:w="0" w:type="auto"/>
            <w:vAlign w:val="center"/>
            <w:hideMark/>
          </w:tcPr>
          <w:p w14:paraId="02A261BC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Data not available</w:t>
            </w:r>
          </w:p>
        </w:tc>
        <w:tc>
          <w:tcPr>
            <w:tcW w:w="0" w:type="auto"/>
            <w:vAlign w:val="center"/>
            <w:hideMark/>
          </w:tcPr>
          <w:p w14:paraId="2A8C10DC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rFonts w:ascii="Segoe UI Emoji" w:hAnsi="Segoe UI Emoji" w:cs="Segoe UI Emoji"/>
                <w:lang w:val="en-IN"/>
              </w:rPr>
              <w:t>📈</w:t>
            </w:r>
            <w:r w:rsidRPr="00FA4863">
              <w:rPr>
                <w:lang w:val="en-IN"/>
              </w:rPr>
              <w:t xml:space="preserve"> Likely Increase</w:t>
            </w:r>
          </w:p>
        </w:tc>
      </w:tr>
      <w:tr w:rsidR="00FA4863" w:rsidRPr="00FA4863" w14:paraId="6135793A" w14:textId="77777777" w:rsidTr="00FA4863">
        <w:trPr>
          <w:trHeight w:val="485"/>
          <w:tblCellSpacing w:w="15" w:type="dxa"/>
        </w:trPr>
        <w:tc>
          <w:tcPr>
            <w:tcW w:w="0" w:type="auto"/>
            <w:vAlign w:val="center"/>
            <w:hideMark/>
          </w:tcPr>
          <w:p w14:paraId="0713A4BA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lastRenderedPageBreak/>
              <w:t>10</w:t>
            </w:r>
          </w:p>
        </w:tc>
        <w:tc>
          <w:tcPr>
            <w:tcW w:w="0" w:type="auto"/>
            <w:vAlign w:val="center"/>
            <w:hideMark/>
          </w:tcPr>
          <w:p w14:paraId="17A32387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Table Tennis</w:t>
            </w:r>
          </w:p>
        </w:tc>
        <w:tc>
          <w:tcPr>
            <w:tcW w:w="0" w:type="auto"/>
            <w:vAlign w:val="center"/>
            <w:hideMark/>
          </w:tcPr>
          <w:p w14:paraId="6896AF1B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4.1 million</w:t>
            </w:r>
          </w:p>
        </w:tc>
        <w:tc>
          <w:tcPr>
            <w:tcW w:w="0" w:type="auto"/>
            <w:vAlign w:val="center"/>
            <w:hideMark/>
          </w:tcPr>
          <w:p w14:paraId="77C8A06E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lang w:val="en-IN"/>
              </w:rPr>
              <w:t>Data not available</w:t>
            </w:r>
          </w:p>
        </w:tc>
        <w:tc>
          <w:tcPr>
            <w:tcW w:w="0" w:type="auto"/>
            <w:vAlign w:val="center"/>
            <w:hideMark/>
          </w:tcPr>
          <w:p w14:paraId="66BFA54D" w14:textId="77777777" w:rsidR="00FA4863" w:rsidRPr="00FA4863" w:rsidRDefault="00FA4863" w:rsidP="00FA4863">
            <w:pPr>
              <w:pStyle w:val="ListParagraph"/>
              <w:spacing w:after="0"/>
              <w:ind w:left="0"/>
              <w:rPr>
                <w:lang w:val="en-IN"/>
              </w:rPr>
            </w:pPr>
            <w:r w:rsidRPr="00FA4863">
              <w:rPr>
                <w:rFonts w:ascii="Segoe UI Emoji" w:hAnsi="Segoe UI Emoji" w:cs="Segoe UI Emoji"/>
                <w:lang w:val="en-IN"/>
              </w:rPr>
              <w:t>📈</w:t>
            </w:r>
            <w:r w:rsidRPr="00FA4863">
              <w:rPr>
                <w:lang w:val="en-IN"/>
              </w:rPr>
              <w:t xml:space="preserve"> Likely Increase</w:t>
            </w:r>
          </w:p>
        </w:tc>
      </w:tr>
    </w:tbl>
    <w:p w14:paraId="35621ECB" w14:textId="1D802ADD" w:rsidR="00FA4863" w:rsidRDefault="00FA4863" w:rsidP="00FA4863">
      <w:pPr>
        <w:ind w:left="720" w:firstLine="720"/>
      </w:pPr>
      <w:r w:rsidRPr="00FA4863">
        <w:rPr>
          <w:i/>
          <w:iCs/>
        </w:rPr>
        <w:t>The 2024 figures are sourced from recent reports.</w:t>
      </w:r>
      <w:r w:rsidRPr="00FA4863">
        <w:t xml:space="preserve"> (</w:t>
      </w:r>
      <w:hyperlink r:id="rId14" w:tgtFrame="_new" w:history="1">
        <w:r w:rsidRPr="00FA4863">
          <w:rPr>
            <w:rStyle w:val="Hyperlink"/>
          </w:rPr>
          <w:t>khelnow.com</w:t>
        </w:r>
      </w:hyperlink>
      <w:r w:rsidRPr="00FA4863">
        <w:t>, crosstalkindia.com)</w:t>
      </w:r>
    </w:p>
    <w:p w14:paraId="3EA348AA" w14:textId="3B4F4D5D" w:rsidR="00A56651" w:rsidRDefault="00FA4863" w:rsidP="00FA4863">
      <w:pPr>
        <w:pStyle w:val="ListParagraph"/>
        <w:ind w:left="360" w:firstLine="360"/>
      </w:pPr>
      <w:r w:rsidRPr="00FA4863">
        <w:t>How often do you engage in sports or physical activities per week?</w:t>
      </w:r>
    </w:p>
    <w:p w14:paraId="48295353" w14:textId="77777777" w:rsidR="00FA4863" w:rsidRDefault="00FA4863" w:rsidP="00FA4863">
      <w:pPr>
        <w:pStyle w:val="ListParagraph"/>
        <w:ind w:left="360" w:firstLine="360"/>
      </w:pPr>
    </w:p>
    <w:p w14:paraId="184E2487" w14:textId="53C0D0C6" w:rsidR="00FA4863" w:rsidRDefault="00FA4863" w:rsidP="00FA4863">
      <w:pPr>
        <w:pStyle w:val="ListParagraph"/>
        <w:numPr>
          <w:ilvl w:val="0"/>
          <w:numId w:val="39"/>
        </w:numPr>
      </w:pPr>
      <w:r w:rsidRPr="00FA4863">
        <w:t>Pain Points &amp; Motivation</w:t>
      </w:r>
    </w:p>
    <w:p w14:paraId="19308B7F" w14:textId="77777777" w:rsidR="00FA4863" w:rsidRDefault="00FA4863" w:rsidP="00FA4863">
      <w:pPr>
        <w:pStyle w:val="ListParagraph"/>
        <w:ind w:left="360"/>
      </w:pPr>
    </w:p>
    <w:p w14:paraId="1D22C033" w14:textId="13931FCF" w:rsidR="00FA4863" w:rsidRPr="00FA4863" w:rsidRDefault="00FA4863" w:rsidP="00FA4863">
      <w:pPr>
        <w:pStyle w:val="ListParagraph"/>
        <w:rPr>
          <w:lang w:val="en-IN"/>
        </w:rPr>
      </w:pPr>
      <w:r w:rsidRPr="00FA4863">
        <w:rPr>
          <w:lang w:val="en-IN"/>
        </w:rPr>
        <w:t>What is your biggest challenge in improving sports performance?</w:t>
      </w:r>
    </w:p>
    <w:p w14:paraId="6C90E528" w14:textId="593433A7" w:rsidR="00FA4863" w:rsidRDefault="00FA4863" w:rsidP="00FA4863">
      <w:pPr>
        <w:pStyle w:val="ListParagraph"/>
        <w:rPr>
          <w:lang w:val="en-IN"/>
        </w:rPr>
      </w:pPr>
      <w:r w:rsidRPr="00FA4863">
        <w:rPr>
          <w:lang w:val="en-IN"/>
        </w:rPr>
        <w:t>Would you use an app that gives you real-time feedback and performance coaching</w:t>
      </w:r>
    </w:p>
    <w:p w14:paraId="7BD3482E" w14:textId="77777777" w:rsidR="004A221D" w:rsidRDefault="004A221D" w:rsidP="00FA4863">
      <w:pPr>
        <w:pStyle w:val="ListParagraph"/>
        <w:rPr>
          <w:lang w:val="en-IN"/>
        </w:rPr>
      </w:pPr>
    </w:p>
    <w:p w14:paraId="2C1BD0DC" w14:textId="7E20664D" w:rsidR="004A221D" w:rsidRDefault="004A221D" w:rsidP="004A221D">
      <w:pPr>
        <w:pStyle w:val="ListParagraph"/>
        <w:numPr>
          <w:ilvl w:val="0"/>
          <w:numId w:val="39"/>
        </w:numPr>
        <w:rPr>
          <w:lang w:val="en-IN"/>
        </w:rPr>
      </w:pPr>
      <w:r>
        <w:rPr>
          <w:lang w:val="en-IN"/>
        </w:rPr>
        <w:t>Technology use</w:t>
      </w:r>
    </w:p>
    <w:p w14:paraId="301A990E" w14:textId="77777777" w:rsidR="004A221D" w:rsidRDefault="004A221D" w:rsidP="004A221D">
      <w:pPr>
        <w:pStyle w:val="ListParagraph"/>
        <w:ind w:left="360"/>
        <w:rPr>
          <w:lang w:val="en-IN"/>
        </w:rPr>
      </w:pPr>
    </w:p>
    <w:p w14:paraId="6C20100A" w14:textId="5CF3642F" w:rsidR="004A221D" w:rsidRPr="004A221D" w:rsidRDefault="004A221D" w:rsidP="004A221D">
      <w:pPr>
        <w:pStyle w:val="ListParagraph"/>
        <w:rPr>
          <w:lang w:val="en-IN"/>
        </w:rPr>
      </w:pPr>
      <w:r w:rsidRPr="004A221D">
        <w:rPr>
          <w:lang w:val="en-IN"/>
        </w:rPr>
        <w:t>Do you currently use any fitness/sports apps? (Yes/No)</w:t>
      </w:r>
    </w:p>
    <w:p w14:paraId="22353F2C" w14:textId="251433AA" w:rsidR="004A221D" w:rsidRDefault="004A221D" w:rsidP="004A221D">
      <w:pPr>
        <w:pStyle w:val="ListParagraph"/>
        <w:rPr>
          <w:lang w:val="en-IN"/>
        </w:rPr>
      </w:pPr>
      <w:r w:rsidRPr="004A221D">
        <w:rPr>
          <w:lang w:val="en-IN"/>
        </w:rPr>
        <w:t>How important is AI-driven feedback to you in a sports coach app?</w:t>
      </w:r>
    </w:p>
    <w:p w14:paraId="37C7A81C" w14:textId="77777777" w:rsidR="004A221D" w:rsidRDefault="004A221D" w:rsidP="004A221D">
      <w:pPr>
        <w:pStyle w:val="ListParagraph"/>
        <w:rPr>
          <w:lang w:val="en-IN"/>
        </w:rPr>
      </w:pPr>
    </w:p>
    <w:p w14:paraId="36B7AB47" w14:textId="6DA8C0A8" w:rsidR="004A221D" w:rsidRDefault="004A221D" w:rsidP="004A221D">
      <w:pPr>
        <w:pStyle w:val="ListParagraph"/>
        <w:numPr>
          <w:ilvl w:val="0"/>
          <w:numId w:val="39"/>
        </w:numPr>
        <w:rPr>
          <w:lang w:val="en-IN"/>
        </w:rPr>
      </w:pPr>
      <w:r>
        <w:rPr>
          <w:lang w:val="en-IN"/>
        </w:rPr>
        <w:t>Purchase Intent</w:t>
      </w:r>
    </w:p>
    <w:p w14:paraId="5C5914FE" w14:textId="720D4A50" w:rsidR="004A221D" w:rsidRPr="004A221D" w:rsidRDefault="004A221D" w:rsidP="004A221D">
      <w:pPr>
        <w:pStyle w:val="ListParagraph"/>
        <w:rPr>
          <w:lang w:val="en-IN"/>
        </w:rPr>
      </w:pPr>
    </w:p>
    <w:p w14:paraId="3E489177" w14:textId="4289B14B" w:rsidR="004A221D" w:rsidRPr="004A221D" w:rsidRDefault="004A221D" w:rsidP="004A221D">
      <w:pPr>
        <w:pStyle w:val="ListParagraph"/>
        <w:rPr>
          <w:lang w:val="en-IN"/>
        </w:rPr>
      </w:pPr>
      <w:r w:rsidRPr="004A221D">
        <w:rPr>
          <w:lang w:val="en-IN"/>
        </w:rPr>
        <w:t>Would you consider paying for a personalized AI sports coaching app?</w:t>
      </w:r>
    </w:p>
    <w:p w14:paraId="0101522F" w14:textId="77777777" w:rsidR="004A221D" w:rsidRPr="004A221D" w:rsidRDefault="004A221D" w:rsidP="004A221D">
      <w:pPr>
        <w:pStyle w:val="ListParagraph"/>
        <w:rPr>
          <w:lang w:val="en-IN"/>
        </w:rPr>
      </w:pPr>
      <w:r w:rsidRPr="004A221D">
        <w:rPr>
          <w:lang w:val="en-IN"/>
        </w:rPr>
        <w:t>What pricing model would you prefer? (One-time purchase, monthly subscription, freemium)</w:t>
      </w:r>
    </w:p>
    <w:p w14:paraId="0EE16B01" w14:textId="77777777" w:rsidR="004A221D" w:rsidRPr="004A221D" w:rsidRDefault="004A221D" w:rsidP="004A221D">
      <w:pPr>
        <w:pStyle w:val="ListParagraph"/>
        <w:rPr>
          <w:lang w:val="en-IN"/>
        </w:rPr>
      </w:pPr>
    </w:p>
    <w:p w14:paraId="6F309C04" w14:textId="36DE4774" w:rsidR="00070410" w:rsidRPr="00070410" w:rsidRDefault="004A221D" w:rsidP="00070410">
      <w:pPr>
        <w:pStyle w:val="Heading1"/>
      </w:pPr>
      <w:r>
        <w:t>Data Collection</w:t>
      </w:r>
      <w:bookmarkEnd w:id="0"/>
      <w:bookmarkEnd w:id="1"/>
      <w:bookmarkEnd w:id="2"/>
      <w:bookmarkEnd w:id="3"/>
      <w:bookmarkEnd w:id="4"/>
    </w:p>
    <w:p w14:paraId="45E41EAB" w14:textId="239708DF" w:rsidR="004A221D" w:rsidRPr="004A221D" w:rsidRDefault="004A221D" w:rsidP="004A221D">
      <w:pPr>
        <w:pStyle w:val="ListParagraph"/>
        <w:numPr>
          <w:ilvl w:val="0"/>
          <w:numId w:val="44"/>
        </w:numPr>
        <w:spacing w:before="0"/>
        <w:ind w:left="360"/>
      </w:pPr>
      <w:r>
        <w:t>Collect a diverse dataset from different age groups, regions, and fitness/sports levels.</w:t>
      </w:r>
    </w:p>
    <w:p w14:paraId="61DF7FBE" w14:textId="6B38264D" w:rsidR="00391BE2" w:rsidRPr="00FE1397" w:rsidRDefault="00000000" w:rsidP="00391BE2">
      <w:pPr>
        <w:pStyle w:val="Heading1"/>
      </w:pPr>
      <w:sdt>
        <w:sdtPr>
          <w:id w:val="249544889"/>
          <w:placeholder>
            <w:docPart w:val="829D6E0CA7A54E499DBDED973E9F9773"/>
          </w:placeholder>
          <w15:appearance w15:val="hidden"/>
        </w:sdtPr>
        <w:sdtContent>
          <w:r w:rsidR="00070410">
            <w:t>Data Analysis</w:t>
          </w:r>
        </w:sdtContent>
      </w:sdt>
      <w:r w:rsidR="00391BE2">
        <w:t xml:space="preserve"> </w:t>
      </w:r>
    </w:p>
    <w:p w14:paraId="57D3BF81" w14:textId="77777777" w:rsidR="00572EE0" w:rsidRDefault="00572EE0" w:rsidP="00572EE0">
      <w:pPr>
        <w:pStyle w:val="ListParagraph"/>
        <w:numPr>
          <w:ilvl w:val="0"/>
          <w:numId w:val="45"/>
        </w:numPr>
        <w:ind w:left="360"/>
        <w:rPr>
          <w:lang w:val="en-IN"/>
        </w:rPr>
      </w:pPr>
      <w:r w:rsidRPr="00572EE0">
        <w:rPr>
          <w:lang w:val="en-IN"/>
        </w:rPr>
        <w:t>Clean and preprocess the data (using Excel, Python, or R).</w:t>
      </w:r>
    </w:p>
    <w:p w14:paraId="20ABBA19" w14:textId="21551357" w:rsidR="00225020" w:rsidRPr="00572EE0" w:rsidRDefault="00572EE0" w:rsidP="00572EE0">
      <w:pPr>
        <w:pStyle w:val="ListParagraph"/>
        <w:numPr>
          <w:ilvl w:val="0"/>
          <w:numId w:val="45"/>
        </w:numPr>
        <w:ind w:left="360"/>
        <w:rPr>
          <w:lang w:val="en-IN"/>
        </w:rPr>
      </w:pPr>
      <w:r w:rsidRPr="00572EE0">
        <w:rPr>
          <w:lang w:val="en-IN"/>
        </w:rPr>
        <w:t>Use segmentation variables like age, sports interest, tech-savviness, and price sensitivity.</w:t>
      </w:r>
    </w:p>
    <w:p w14:paraId="321A7AF1" w14:textId="11B6B6ED" w:rsidR="00391BE2" w:rsidRDefault="00070410" w:rsidP="00391BE2">
      <w:pPr>
        <w:pStyle w:val="Heading1"/>
      </w:pPr>
      <w:r>
        <w:t>Segmentation Techniques</w:t>
      </w:r>
      <w:r>
        <w:tab/>
      </w:r>
    </w:p>
    <w:p w14:paraId="22BA71CC" w14:textId="77777777" w:rsidR="00572EE0" w:rsidRDefault="00572EE0" w:rsidP="00572EE0">
      <w:pPr>
        <w:pStyle w:val="ListParagraph"/>
        <w:numPr>
          <w:ilvl w:val="0"/>
          <w:numId w:val="46"/>
        </w:numPr>
        <w:ind w:left="360"/>
      </w:pPr>
      <w:r>
        <w:t>K-Means Clustering – for numeric data like frequency of workouts, age, willingness to pay.</w:t>
      </w:r>
    </w:p>
    <w:p w14:paraId="645C57E0" w14:textId="77777777" w:rsidR="00572EE0" w:rsidRDefault="00572EE0" w:rsidP="00572EE0">
      <w:pPr>
        <w:pStyle w:val="ListParagraph"/>
        <w:numPr>
          <w:ilvl w:val="0"/>
          <w:numId w:val="46"/>
        </w:numPr>
        <w:ind w:left="360"/>
      </w:pPr>
      <w:r>
        <w:t>Hierarchical Clustering – if you have a smaller dataset.</w:t>
      </w:r>
    </w:p>
    <w:p w14:paraId="7A4C6763" w14:textId="12B17C5D" w:rsidR="00572EE0" w:rsidRPr="00572EE0" w:rsidRDefault="00572EE0" w:rsidP="00572EE0">
      <w:pPr>
        <w:pStyle w:val="ListParagraph"/>
        <w:numPr>
          <w:ilvl w:val="0"/>
          <w:numId w:val="46"/>
        </w:numPr>
        <w:ind w:left="360"/>
      </w:pPr>
      <w:r>
        <w:t>Decision Trees – to understand which factors influence app adoption.</w:t>
      </w:r>
    </w:p>
    <w:p w14:paraId="0E9C8381" w14:textId="256DABC7" w:rsidR="00572EE0" w:rsidRDefault="00070410" w:rsidP="00572EE0">
      <w:pPr>
        <w:pStyle w:val="Heading1"/>
      </w:pPr>
      <w:r>
        <w:t>Visualization</w:t>
      </w:r>
    </w:p>
    <w:p w14:paraId="03487E21" w14:textId="77777777" w:rsidR="00572EE0" w:rsidRDefault="00572EE0" w:rsidP="00572EE0">
      <w:pPr>
        <w:pStyle w:val="ListParagraph"/>
        <w:numPr>
          <w:ilvl w:val="0"/>
          <w:numId w:val="47"/>
        </w:numPr>
        <w:ind w:left="360"/>
        <w:rPr>
          <w:lang w:val="en-IN"/>
        </w:rPr>
      </w:pPr>
      <w:r w:rsidRPr="00572EE0">
        <w:rPr>
          <w:lang w:val="en-IN"/>
        </w:rPr>
        <w:t>Tableau or Power BI for dashboards.</w:t>
      </w:r>
    </w:p>
    <w:p w14:paraId="2149D59C" w14:textId="2C84F219" w:rsidR="00572EE0" w:rsidRPr="00572EE0" w:rsidRDefault="00572EE0" w:rsidP="00572EE0">
      <w:pPr>
        <w:pStyle w:val="ListParagraph"/>
        <w:numPr>
          <w:ilvl w:val="0"/>
          <w:numId w:val="47"/>
        </w:numPr>
        <w:ind w:left="360"/>
        <w:rPr>
          <w:lang w:val="en-IN"/>
        </w:rPr>
      </w:pPr>
      <w:r w:rsidRPr="00572EE0">
        <w:rPr>
          <w:lang w:val="en-IN"/>
        </w:rPr>
        <w:t>Seaborn / Matplotlib (Python) for histograms, cluster plots, pie charts.</w:t>
      </w:r>
    </w:p>
    <w:p w14:paraId="43B71F2C" w14:textId="241FBE66" w:rsidR="00572EE0" w:rsidRPr="00572EE0" w:rsidRDefault="00572EE0" w:rsidP="00572EE0">
      <w:pPr>
        <w:pStyle w:val="Heading1"/>
      </w:pPr>
      <w:r w:rsidRPr="00572EE0">
        <w:rPr>
          <w:bCs/>
          <w:lang w:val="en-IN"/>
        </w:rPr>
        <w:lastRenderedPageBreak/>
        <w:t>Segment Profiles (Final Outcome)</w:t>
      </w:r>
    </w:p>
    <w:p w14:paraId="384907F9" w14:textId="77777777" w:rsidR="00572EE0" w:rsidRPr="00572EE0" w:rsidRDefault="00572EE0" w:rsidP="00572EE0">
      <w:pPr>
        <w:rPr>
          <w:lang w:val="en-IN"/>
        </w:rPr>
      </w:pPr>
      <w:r w:rsidRPr="00572EE0">
        <w:rPr>
          <w:lang w:val="en-IN"/>
        </w:rPr>
        <w:t>Create 3–5 clear customer personas:</w:t>
      </w:r>
      <w:r w:rsidRPr="00572EE0">
        <w:rPr>
          <w:lang w:val="en-IN"/>
        </w:rPr>
        <w:br/>
        <w:t>Example:</w:t>
      </w:r>
    </w:p>
    <w:p w14:paraId="64C3B6CB" w14:textId="77777777" w:rsidR="00572EE0" w:rsidRPr="00572EE0" w:rsidRDefault="00572EE0" w:rsidP="00572EE0">
      <w:pPr>
        <w:numPr>
          <w:ilvl w:val="0"/>
          <w:numId w:val="49"/>
        </w:numPr>
        <w:rPr>
          <w:lang w:val="en-IN"/>
        </w:rPr>
      </w:pPr>
      <w:r w:rsidRPr="00572EE0">
        <w:rPr>
          <w:lang w:val="en-IN"/>
        </w:rPr>
        <w:t>Fitness Freaks: Aged 18–30, work out daily, willing to pay for premium features.</w:t>
      </w:r>
    </w:p>
    <w:p w14:paraId="434873B2" w14:textId="77777777" w:rsidR="00572EE0" w:rsidRPr="00572EE0" w:rsidRDefault="00572EE0" w:rsidP="00572EE0">
      <w:pPr>
        <w:numPr>
          <w:ilvl w:val="0"/>
          <w:numId w:val="49"/>
        </w:numPr>
        <w:rPr>
          <w:lang w:val="en-IN"/>
        </w:rPr>
      </w:pPr>
      <w:r w:rsidRPr="00572EE0">
        <w:rPr>
          <w:lang w:val="en-IN"/>
        </w:rPr>
        <w:t>Casual Players: Aged 30–45, engage in sports 1–2 times a week, price-sensitive.</w:t>
      </w:r>
    </w:p>
    <w:p w14:paraId="4D8B475C" w14:textId="77777777" w:rsidR="00572EE0" w:rsidRPr="00572EE0" w:rsidRDefault="00572EE0" w:rsidP="00572EE0">
      <w:pPr>
        <w:numPr>
          <w:ilvl w:val="0"/>
          <w:numId w:val="49"/>
        </w:numPr>
        <w:rPr>
          <w:lang w:val="en-IN"/>
        </w:rPr>
      </w:pPr>
      <w:r w:rsidRPr="00572EE0">
        <w:rPr>
          <w:lang w:val="en-IN"/>
        </w:rPr>
        <w:t>Tech-savvy Teens: Aged 15–20, very active online, prefer gamified and AI-driven coaching.</w:t>
      </w:r>
    </w:p>
    <w:p w14:paraId="1F8FCA4D" w14:textId="4255721E" w:rsidR="00572EE0" w:rsidRPr="00225020" w:rsidRDefault="00572EE0" w:rsidP="00572EE0">
      <w:pPr>
        <w:rPr>
          <w:lang w:val="en-IN"/>
        </w:rPr>
      </w:pPr>
      <w:r w:rsidRPr="00225020">
        <w:rPr>
          <w:b/>
          <w:bCs/>
          <w:lang w:val="en-IN"/>
        </w:rPr>
        <w:t xml:space="preserve"> </w:t>
      </w:r>
    </w:p>
    <w:p w14:paraId="10337AE1" w14:textId="77777777" w:rsidR="00572EE0" w:rsidRPr="00225020" w:rsidRDefault="00572EE0" w:rsidP="00225020">
      <w:pPr>
        <w:rPr>
          <w:lang w:val="en-IN"/>
        </w:rPr>
      </w:pPr>
    </w:p>
    <w:sectPr w:rsidR="00572EE0" w:rsidRPr="00225020" w:rsidSect="004861D8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4A790A" w14:textId="77777777" w:rsidR="006C7C21" w:rsidRDefault="006C7C21">
      <w:pPr>
        <w:spacing w:before="0" w:after="0" w:line="240" w:lineRule="auto"/>
      </w:pPr>
      <w:r>
        <w:separator/>
      </w:r>
    </w:p>
  </w:endnote>
  <w:endnote w:type="continuationSeparator" w:id="0">
    <w:p w14:paraId="287AC318" w14:textId="77777777" w:rsidR="006C7C21" w:rsidRDefault="006C7C2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422D47" w14:textId="77777777" w:rsidR="001638F6" w:rsidRDefault="0084448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34F1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7ADE12" w14:textId="77777777" w:rsidR="006C7C21" w:rsidRDefault="006C7C21">
      <w:pPr>
        <w:spacing w:before="0" w:after="0" w:line="240" w:lineRule="auto"/>
      </w:pPr>
      <w:r>
        <w:separator/>
      </w:r>
    </w:p>
  </w:footnote>
  <w:footnote w:type="continuationSeparator" w:id="0">
    <w:p w14:paraId="3751B49E" w14:textId="77777777" w:rsidR="006C7C21" w:rsidRDefault="006C7C2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4FD1294"/>
    <w:multiLevelType w:val="multilevel"/>
    <w:tmpl w:val="F8A8F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64F3CA4"/>
    <w:multiLevelType w:val="multilevel"/>
    <w:tmpl w:val="2F2E6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C8D1E52"/>
    <w:multiLevelType w:val="multilevel"/>
    <w:tmpl w:val="BB567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E3179F"/>
    <w:multiLevelType w:val="multilevel"/>
    <w:tmpl w:val="E6644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587334"/>
    <w:multiLevelType w:val="multilevel"/>
    <w:tmpl w:val="B366B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1C3555B0"/>
    <w:multiLevelType w:val="hybridMultilevel"/>
    <w:tmpl w:val="0098308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014D82"/>
    <w:multiLevelType w:val="multilevel"/>
    <w:tmpl w:val="649E6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226403C6"/>
    <w:multiLevelType w:val="multilevel"/>
    <w:tmpl w:val="07FCC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085806"/>
    <w:multiLevelType w:val="hybridMultilevel"/>
    <w:tmpl w:val="18BA1B22"/>
    <w:lvl w:ilvl="0" w:tplc="3028F6F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9D4034"/>
    <w:multiLevelType w:val="hybridMultilevel"/>
    <w:tmpl w:val="05C6FD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EC75EA"/>
    <w:multiLevelType w:val="multilevel"/>
    <w:tmpl w:val="A4A03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2B121E52"/>
    <w:multiLevelType w:val="multilevel"/>
    <w:tmpl w:val="ED160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D833C1D"/>
    <w:multiLevelType w:val="multilevel"/>
    <w:tmpl w:val="CD200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31975AD"/>
    <w:multiLevelType w:val="hybridMultilevel"/>
    <w:tmpl w:val="692E83E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68C599D"/>
    <w:multiLevelType w:val="multilevel"/>
    <w:tmpl w:val="36769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DE5B4F"/>
    <w:multiLevelType w:val="multilevel"/>
    <w:tmpl w:val="407A0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3E318DA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4855CAA"/>
    <w:multiLevelType w:val="hybridMultilevel"/>
    <w:tmpl w:val="70B8CA9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BA6A07"/>
    <w:multiLevelType w:val="multilevel"/>
    <w:tmpl w:val="D6C61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5B13DF"/>
    <w:multiLevelType w:val="hybridMultilevel"/>
    <w:tmpl w:val="F4EE01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A704AC"/>
    <w:multiLevelType w:val="multilevel"/>
    <w:tmpl w:val="B5DEB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680F76"/>
    <w:multiLevelType w:val="multilevel"/>
    <w:tmpl w:val="C17AD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6C58B0"/>
    <w:multiLevelType w:val="multilevel"/>
    <w:tmpl w:val="2D02F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443C56"/>
    <w:multiLevelType w:val="hybridMultilevel"/>
    <w:tmpl w:val="F3A45A0C"/>
    <w:lvl w:ilvl="0" w:tplc="40090011">
      <w:start w:val="1"/>
      <w:numFmt w:val="decimal"/>
      <w:lvlText w:val="%1)"/>
      <w:lvlJc w:val="left"/>
      <w:pPr>
        <w:ind w:left="927" w:hanging="360"/>
      </w:p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688157A6"/>
    <w:multiLevelType w:val="hybridMultilevel"/>
    <w:tmpl w:val="9D2E5B30"/>
    <w:lvl w:ilvl="0" w:tplc="40090011">
      <w:start w:val="1"/>
      <w:numFmt w:val="decimal"/>
      <w:lvlText w:val="%1)"/>
      <w:lvlJc w:val="left"/>
      <w:pPr>
        <w:ind w:left="1069" w:hanging="360"/>
      </w:p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1" w15:restartNumberingAfterBreak="0">
    <w:nsid w:val="6E993948"/>
    <w:multiLevelType w:val="multilevel"/>
    <w:tmpl w:val="8044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BD40F0"/>
    <w:multiLevelType w:val="multilevel"/>
    <w:tmpl w:val="F5320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737F97"/>
    <w:multiLevelType w:val="multilevel"/>
    <w:tmpl w:val="11684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8F2E14"/>
    <w:multiLevelType w:val="multilevel"/>
    <w:tmpl w:val="D68AE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1091560">
    <w:abstractNumId w:val="9"/>
  </w:num>
  <w:num w:numId="2" w16cid:durableId="1454792140">
    <w:abstractNumId w:val="9"/>
  </w:num>
  <w:num w:numId="3" w16cid:durableId="1272474281">
    <w:abstractNumId w:val="8"/>
  </w:num>
  <w:num w:numId="4" w16cid:durableId="1896310045">
    <w:abstractNumId w:val="8"/>
  </w:num>
  <w:num w:numId="5" w16cid:durableId="1782800902">
    <w:abstractNumId w:val="9"/>
  </w:num>
  <w:num w:numId="6" w16cid:durableId="132526421">
    <w:abstractNumId w:val="8"/>
  </w:num>
  <w:num w:numId="7" w16cid:durableId="586621328">
    <w:abstractNumId w:val="16"/>
  </w:num>
  <w:num w:numId="8" w16cid:durableId="892496727">
    <w:abstractNumId w:val="12"/>
  </w:num>
  <w:num w:numId="9" w16cid:durableId="101609319">
    <w:abstractNumId w:val="24"/>
  </w:num>
  <w:num w:numId="10" w16cid:durableId="729157751">
    <w:abstractNumId w:val="19"/>
  </w:num>
  <w:num w:numId="11" w16cid:durableId="1091585182">
    <w:abstractNumId w:val="40"/>
  </w:num>
  <w:num w:numId="12" w16cid:durableId="983392410">
    <w:abstractNumId w:val="38"/>
  </w:num>
  <w:num w:numId="13" w16cid:durableId="243687821">
    <w:abstractNumId w:val="7"/>
  </w:num>
  <w:num w:numId="14" w16cid:durableId="24261383">
    <w:abstractNumId w:val="6"/>
  </w:num>
  <w:num w:numId="15" w16cid:durableId="1272473023">
    <w:abstractNumId w:val="5"/>
  </w:num>
  <w:num w:numId="16" w16cid:durableId="1040016767">
    <w:abstractNumId w:val="4"/>
  </w:num>
  <w:num w:numId="17" w16cid:durableId="1794667041">
    <w:abstractNumId w:val="3"/>
  </w:num>
  <w:num w:numId="18" w16cid:durableId="1798184187">
    <w:abstractNumId w:val="2"/>
  </w:num>
  <w:num w:numId="19" w16cid:durableId="2080591391">
    <w:abstractNumId w:val="1"/>
  </w:num>
  <w:num w:numId="20" w16cid:durableId="574357586">
    <w:abstractNumId w:val="0"/>
  </w:num>
  <w:num w:numId="21" w16cid:durableId="1651711920">
    <w:abstractNumId w:val="44"/>
  </w:num>
  <w:num w:numId="22" w16cid:durableId="392970269">
    <w:abstractNumId w:val="34"/>
  </w:num>
  <w:num w:numId="23" w16cid:durableId="1603492167">
    <w:abstractNumId w:val="36"/>
  </w:num>
  <w:num w:numId="24" w16cid:durableId="397753806">
    <w:abstractNumId w:val="13"/>
  </w:num>
  <w:num w:numId="25" w16cid:durableId="1618877512">
    <w:abstractNumId w:val="10"/>
  </w:num>
  <w:num w:numId="26" w16cid:durableId="1878199397">
    <w:abstractNumId w:val="18"/>
  </w:num>
  <w:num w:numId="27" w16cid:durableId="1148783597">
    <w:abstractNumId w:val="29"/>
  </w:num>
  <w:num w:numId="28" w16cid:durableId="1637685067">
    <w:abstractNumId w:val="42"/>
  </w:num>
  <w:num w:numId="29" w16cid:durableId="2014867958">
    <w:abstractNumId w:val="43"/>
  </w:num>
  <w:num w:numId="30" w16cid:durableId="250627393">
    <w:abstractNumId w:val="26"/>
  </w:num>
  <w:num w:numId="31" w16cid:durableId="322976333">
    <w:abstractNumId w:val="32"/>
  </w:num>
  <w:num w:numId="32" w16cid:durableId="1294213797">
    <w:abstractNumId w:val="41"/>
  </w:num>
  <w:num w:numId="33" w16cid:durableId="1270814107">
    <w:abstractNumId w:val="35"/>
  </w:num>
  <w:num w:numId="34" w16cid:durableId="1507206020">
    <w:abstractNumId w:val="20"/>
  </w:num>
  <w:num w:numId="35" w16cid:durableId="1828745219">
    <w:abstractNumId w:val="23"/>
  </w:num>
  <w:num w:numId="36" w16cid:durableId="1146169126">
    <w:abstractNumId w:val="25"/>
  </w:num>
  <w:num w:numId="37" w16cid:durableId="1107239734">
    <w:abstractNumId w:val="15"/>
  </w:num>
  <w:num w:numId="38" w16cid:durableId="303893015">
    <w:abstractNumId w:val="11"/>
  </w:num>
  <w:num w:numId="39" w16cid:durableId="1613632541">
    <w:abstractNumId w:val="30"/>
  </w:num>
  <w:num w:numId="40" w16cid:durableId="1530798546">
    <w:abstractNumId w:val="21"/>
  </w:num>
  <w:num w:numId="41" w16cid:durableId="822819197">
    <w:abstractNumId w:val="27"/>
  </w:num>
  <w:num w:numId="42" w16cid:durableId="1587886255">
    <w:abstractNumId w:val="33"/>
  </w:num>
  <w:num w:numId="43" w16cid:durableId="469253120">
    <w:abstractNumId w:val="17"/>
  </w:num>
  <w:num w:numId="44" w16cid:durableId="508065243">
    <w:abstractNumId w:val="22"/>
  </w:num>
  <w:num w:numId="45" w16cid:durableId="238756171">
    <w:abstractNumId w:val="39"/>
  </w:num>
  <w:num w:numId="46" w16cid:durableId="468785492">
    <w:abstractNumId w:val="37"/>
  </w:num>
  <w:num w:numId="47" w16cid:durableId="1560360731">
    <w:abstractNumId w:val="31"/>
  </w:num>
  <w:num w:numId="48" w16cid:durableId="8600830">
    <w:abstractNumId w:val="28"/>
  </w:num>
  <w:num w:numId="49" w16cid:durableId="16351337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2"/>
    <w:rsid w:val="00041CEB"/>
    <w:rsid w:val="00070410"/>
    <w:rsid w:val="000748AA"/>
    <w:rsid w:val="00101A18"/>
    <w:rsid w:val="00154D3B"/>
    <w:rsid w:val="001638F6"/>
    <w:rsid w:val="00165E85"/>
    <w:rsid w:val="001A2000"/>
    <w:rsid w:val="001A3A68"/>
    <w:rsid w:val="00206B7B"/>
    <w:rsid w:val="00225020"/>
    <w:rsid w:val="0028461B"/>
    <w:rsid w:val="002C02F5"/>
    <w:rsid w:val="002C3095"/>
    <w:rsid w:val="003209D6"/>
    <w:rsid w:val="00334A73"/>
    <w:rsid w:val="003422FF"/>
    <w:rsid w:val="00346A63"/>
    <w:rsid w:val="00391BE2"/>
    <w:rsid w:val="003E4D58"/>
    <w:rsid w:val="003F5990"/>
    <w:rsid w:val="00406D8A"/>
    <w:rsid w:val="004815C6"/>
    <w:rsid w:val="004861D8"/>
    <w:rsid w:val="004952C4"/>
    <w:rsid w:val="004A221D"/>
    <w:rsid w:val="004F26D7"/>
    <w:rsid w:val="005019BD"/>
    <w:rsid w:val="00572EE0"/>
    <w:rsid w:val="005A186E"/>
    <w:rsid w:val="005A1C5A"/>
    <w:rsid w:val="00651DB3"/>
    <w:rsid w:val="00685117"/>
    <w:rsid w:val="00690EFD"/>
    <w:rsid w:val="006A2165"/>
    <w:rsid w:val="006C7BF2"/>
    <w:rsid w:val="006C7C21"/>
    <w:rsid w:val="007021DE"/>
    <w:rsid w:val="00731CAE"/>
    <w:rsid w:val="00732607"/>
    <w:rsid w:val="0074501E"/>
    <w:rsid w:val="007758BE"/>
    <w:rsid w:val="007B0D15"/>
    <w:rsid w:val="00800E57"/>
    <w:rsid w:val="008041E3"/>
    <w:rsid w:val="00844483"/>
    <w:rsid w:val="00862A7D"/>
    <w:rsid w:val="00874289"/>
    <w:rsid w:val="00876773"/>
    <w:rsid w:val="00934F1C"/>
    <w:rsid w:val="00966290"/>
    <w:rsid w:val="009A1E44"/>
    <w:rsid w:val="009D2231"/>
    <w:rsid w:val="009F64D1"/>
    <w:rsid w:val="00A122DB"/>
    <w:rsid w:val="00A16604"/>
    <w:rsid w:val="00A56651"/>
    <w:rsid w:val="00A94F7E"/>
    <w:rsid w:val="00AD165F"/>
    <w:rsid w:val="00B47B7A"/>
    <w:rsid w:val="00B646B8"/>
    <w:rsid w:val="00BC0250"/>
    <w:rsid w:val="00BE5AA2"/>
    <w:rsid w:val="00C20ECC"/>
    <w:rsid w:val="00C80BD4"/>
    <w:rsid w:val="00CF3A42"/>
    <w:rsid w:val="00D5413C"/>
    <w:rsid w:val="00DC07A3"/>
    <w:rsid w:val="00E11B8A"/>
    <w:rsid w:val="00E35BAE"/>
    <w:rsid w:val="00E47672"/>
    <w:rsid w:val="00E554A5"/>
    <w:rsid w:val="00EB55F3"/>
    <w:rsid w:val="00EC62AF"/>
    <w:rsid w:val="00ED643B"/>
    <w:rsid w:val="00F03D08"/>
    <w:rsid w:val="00F12BB3"/>
    <w:rsid w:val="00F56615"/>
    <w:rsid w:val="00F677F9"/>
    <w:rsid w:val="00F80529"/>
    <w:rsid w:val="00FA4863"/>
    <w:rsid w:val="00FD1504"/>
    <w:rsid w:val="00FE1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1D6EED7"/>
  <w15:chartTrackingRefBased/>
  <w15:docId w15:val="{EEA90470-73BB-4E72-BC46-4B89EBD07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color w:val="44546A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/>
    <w:lsdException w:name="heading 3" w:semiHidden="1" w:uiPriority="0" w:unhideWhenUsed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5020"/>
    <w:rPr>
      <w:color w:val="767171" w:themeColor="background2" w:themeShade="80"/>
    </w:rPr>
  </w:style>
  <w:style w:type="paragraph" w:styleId="Heading1">
    <w:name w:val="heading 1"/>
    <w:basedOn w:val="Normal"/>
    <w:next w:val="Normal"/>
    <w:link w:val="Heading1Char"/>
    <w:uiPriority w:val="4"/>
    <w:qFormat/>
    <w:rsid w:val="00101A18"/>
    <w:pPr>
      <w:keepNext/>
      <w:keepLines/>
      <w:spacing w:before="600" w:after="60"/>
      <w:outlineLvl w:val="0"/>
    </w:pPr>
    <w:rPr>
      <w:rFonts w:eastAsiaTheme="majorEastAsia" w:cs="Times New Roman (Headings CS)"/>
      <w:b/>
      <w:caps/>
      <w:color w:val="44546A" w:themeColor="tex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6683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6683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3241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3241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rsid w:val="00E47672"/>
    <w:pPr>
      <w:spacing w:before="360" w:after="0"/>
      <w:ind w:left="1332"/>
      <w:contextualSpacing/>
    </w:pPr>
    <w:rPr>
      <w:rFonts w:cs="Times New Roman (Body CS)"/>
      <w:bCs/>
      <w:caps/>
      <w:color w:val="FFFFFF" w:themeColor="background1"/>
      <w:sz w:val="32"/>
    </w:rPr>
  </w:style>
  <w:style w:type="character" w:customStyle="1" w:styleId="Heading1Char">
    <w:name w:val="Heading 1 Char"/>
    <w:basedOn w:val="DefaultParagraphFont"/>
    <w:link w:val="Heading1"/>
    <w:uiPriority w:val="4"/>
    <w:rsid w:val="00101A18"/>
    <w:rPr>
      <w:rFonts w:ascii="Gill Sans MT" w:eastAsiaTheme="majorEastAsia" w:hAnsi="Gill Sans MT" w:cs="Times New Roman (Headings CS)"/>
      <w:b/>
      <w:caps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E47672"/>
    <w:rPr>
      <w:rFonts w:asciiTheme="majorHAnsi" w:eastAsiaTheme="majorEastAsia" w:hAnsiTheme="majorHAnsi" w:cstheme="majorBidi"/>
      <w:caps/>
      <w:color w:val="006683" w:themeColor="accent1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006683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00324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003241" w:themeColor="accent1" w:themeShade="7F"/>
    </w:rPr>
  </w:style>
  <w:style w:type="paragraph" w:styleId="ListBullet">
    <w:name w:val="List Bullet"/>
    <w:basedOn w:val="Normal"/>
    <w:uiPriority w:val="7"/>
    <w:rsid w:val="00101A18"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rsid w:val="00E47672"/>
    <w:pPr>
      <w:adjustRightInd w:val="0"/>
      <w:spacing w:before="0" w:after="40" w:line="1200" w:lineRule="exact"/>
      <w:ind w:left="630"/>
      <w:contextualSpacing/>
    </w:pPr>
    <w:rPr>
      <w:rFonts w:asciiTheme="majorHAnsi" w:eastAsiaTheme="majorEastAsia" w:hAnsiTheme="majorHAnsi" w:cs="Times New Roman (Headings CS)"/>
      <w:b/>
      <w:caps/>
      <w:color w:val="44546A" w:themeColor="text2"/>
      <w:spacing w:val="30"/>
      <w:kern w:val="28"/>
      <w:sz w:val="11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E47672"/>
    <w:rPr>
      <w:rFonts w:asciiTheme="majorHAnsi" w:eastAsiaTheme="majorEastAsia" w:hAnsiTheme="majorHAnsi" w:cs="Times New Roman (Headings CS)"/>
      <w:b/>
      <w:caps/>
      <w:spacing w:val="30"/>
      <w:kern w:val="28"/>
      <w:sz w:val="11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E47672"/>
    <w:pPr>
      <w:numPr>
        <w:ilvl w:val="1"/>
      </w:numPr>
      <w:spacing w:before="300" w:after="40"/>
      <w:ind w:left="630"/>
      <w:contextualSpacing/>
    </w:pPr>
    <w:rPr>
      <w:rFonts w:eastAsiaTheme="majorEastAsia" w:cstheme="majorBidi"/>
      <w:caps/>
      <w:color w:val="006683" w:themeColor="accent1"/>
      <w:sz w:val="3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E47672"/>
    <w:rPr>
      <w:rFonts w:eastAsiaTheme="majorEastAsia" w:cstheme="majorBidi"/>
      <w:caps/>
      <w:color w:val="006683" w:themeColor="accent1"/>
      <w:sz w:val="36"/>
      <w:szCs w:val="26"/>
    </w:rPr>
  </w:style>
  <w:style w:type="paragraph" w:customStyle="1" w:styleId="Photo">
    <w:name w:val="Photo"/>
    <w:basedOn w:val="Normal"/>
    <w:uiPriority w:val="1"/>
    <w:semiHidden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semiHidden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47672"/>
    <w:rPr>
      <w:color w:val="767171" w:themeColor="background2" w:themeShade="80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rsid w:val="00651DB3"/>
    <w:pPr>
      <w:spacing w:before="60" w:after="60" w:line="240" w:lineRule="auto"/>
      <w:jc w:val="center"/>
    </w:pPr>
    <w:tblPr>
      <w:tblStyleRowBandSize w:val="1"/>
      <w:tblStyleColBandSize w:val="1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7672"/>
    <w:rPr>
      <w:color w:val="767171" w:themeColor="background2" w:themeShade="80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customStyle="1" w:styleId="Style1">
    <w:name w:val="Style1"/>
    <w:basedOn w:val="Title"/>
    <w:semiHidden/>
    <w:qFormat/>
    <w:rsid w:val="00101A18"/>
    <w:pPr>
      <w:framePr w:hSpace="187" w:wrap="around" w:vAnchor="page" w:hAnchor="page" w:x="1337" w:y="1043"/>
    </w:pPr>
    <w:rPr>
      <w:bCs/>
      <w:szCs w:val="110"/>
    </w:rPr>
  </w:style>
  <w:style w:type="paragraph" w:customStyle="1" w:styleId="Style2">
    <w:name w:val="Style2"/>
    <w:basedOn w:val="Subtitle"/>
    <w:semiHidden/>
    <w:qFormat/>
    <w:rsid w:val="00101A18"/>
    <w:pPr>
      <w:framePr w:hSpace="187" w:wrap="around" w:vAnchor="page" w:hAnchor="page" w:x="1337" w:y="1043"/>
      <w:spacing w:line="240" w:lineRule="auto"/>
    </w:pPr>
    <w:rPr>
      <w:rFonts w:ascii="Gill Sans MT" w:hAnsi="Gill Sans MT"/>
    </w:rPr>
  </w:style>
  <w:style w:type="character" w:styleId="Hyperlink">
    <w:name w:val="Hyperlink"/>
    <w:basedOn w:val="DefaultParagraphFont"/>
    <w:uiPriority w:val="99"/>
    <w:unhideWhenUsed/>
    <w:rsid w:val="00391B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1BE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25020"/>
    <w:rPr>
      <w:rFonts w:ascii="Times New Roman" w:hAnsi="Times New Roman" w:cs="Times New Roman"/>
      <w:sz w:val="24"/>
      <w:szCs w:val="24"/>
    </w:rPr>
  </w:style>
  <w:style w:type="table" w:styleId="GridTable1Light">
    <w:name w:val="Grid Table 1 Light"/>
    <w:basedOn w:val="TableNormal"/>
    <w:uiPriority w:val="46"/>
    <w:rsid w:val="0022502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0"/>
    <w:rsid w:val="0022502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2C02F5"/>
    <w:pPr>
      <w:ind w:left="720"/>
      <w:contextualSpacing/>
    </w:pPr>
  </w:style>
  <w:style w:type="table" w:styleId="PlainTable5">
    <w:name w:val="Plain Table 5"/>
    <w:basedOn w:val="TableNormal"/>
    <w:uiPriority w:val="44"/>
    <w:rsid w:val="002C02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3"/>
    <w:rsid w:val="003E4D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46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7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6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2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8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400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578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94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92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khelnow.com/olympics/most-followed-sports-in-india-202403?utm_source=chatgpt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nak_8q45q08\AppData\Roaming\Microsoft\Templates\Student%20report%20with%20cov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7C12D08C8C44E8ABDA27C61079999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195462-4D98-4957-9031-AADE300AD0AB}"/>
      </w:docPartPr>
      <w:docPartBody>
        <w:p w:rsidR="001C64C0" w:rsidRDefault="001C64C0">
          <w:pPr>
            <w:pStyle w:val="37C12D08C8C44E8ABDA27C6107999948"/>
          </w:pPr>
          <w:r w:rsidRPr="00E47672">
            <w:rPr>
              <w:rStyle w:val="TitleChar"/>
            </w:rPr>
            <w:t xml:space="preserve">The </w:t>
          </w:r>
          <w:r w:rsidRPr="00E47672">
            <w:rPr>
              <w:rStyle w:val="TitleChar"/>
            </w:rPr>
            <w:br/>
            <w:t xml:space="preserve">Judicial </w:t>
          </w:r>
          <w:r w:rsidRPr="00E47672">
            <w:rPr>
              <w:rStyle w:val="TitleChar"/>
            </w:rPr>
            <w:br/>
            <w:t>Branch</w:t>
          </w:r>
        </w:p>
      </w:docPartBody>
    </w:docPart>
    <w:docPart>
      <w:docPartPr>
        <w:name w:val="236FD4BFB1604FC5A7DC8D2878B992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69C6FA-450F-4B3B-92B8-B571A904680C}"/>
      </w:docPartPr>
      <w:docPartBody>
        <w:p w:rsidR="001C64C0" w:rsidRDefault="001C64C0">
          <w:pPr>
            <w:pStyle w:val="236FD4BFB1604FC5A7DC8D2878B99222"/>
          </w:pPr>
          <w:r w:rsidRPr="00E47672">
            <w:t>Court Role and Structure</w:t>
          </w:r>
        </w:p>
      </w:docPartBody>
    </w:docPart>
    <w:docPart>
      <w:docPartPr>
        <w:name w:val="EC0BE5949B11462FAAFDAF017B7698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81617B-D012-4216-AB01-9FDAB39CCFF0}"/>
      </w:docPartPr>
      <w:docPartBody>
        <w:p w:rsidR="001C64C0" w:rsidRDefault="001C64C0">
          <w:pPr>
            <w:pStyle w:val="EC0BE5949B11462FAAFDAF017B7698D9"/>
          </w:pPr>
          <w:r w:rsidRPr="0074501E">
            <w:t xml:space="preserve">Supreme Court </w:t>
          </w:r>
        </w:p>
      </w:docPartBody>
    </w:docPart>
    <w:docPart>
      <w:docPartPr>
        <w:name w:val="829D6E0CA7A54E499DBDED973E9F97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80F85F-9464-4C5B-8E48-66E03F13B345}"/>
      </w:docPartPr>
      <w:docPartBody>
        <w:p w:rsidR="001C64C0" w:rsidRDefault="001C64C0" w:rsidP="001C64C0">
          <w:pPr>
            <w:pStyle w:val="829D6E0CA7A54E499DBDED973E9F9773"/>
          </w:pPr>
          <w:r w:rsidRPr="0074501E">
            <w:t xml:space="preserve">Supreme Court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33117838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4C0"/>
    <w:rsid w:val="001C64C0"/>
    <w:rsid w:val="00BE5AA2"/>
    <w:rsid w:val="00C20ECC"/>
    <w:rsid w:val="00DD78D8"/>
    <w:rsid w:val="00E554A5"/>
    <w:rsid w:val="00E81DE3"/>
    <w:rsid w:val="00EC6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2"/>
    <w:unhideWhenUsed/>
    <w:pPr>
      <w:adjustRightInd w:val="0"/>
      <w:spacing w:after="40" w:line="1200" w:lineRule="exact"/>
      <w:ind w:left="630"/>
      <w:contextualSpacing/>
    </w:pPr>
    <w:rPr>
      <w:rFonts w:asciiTheme="majorHAnsi" w:eastAsiaTheme="majorEastAsia" w:hAnsiTheme="majorHAnsi" w:cs="Times New Roman (Headings CS)"/>
      <w:b/>
      <w:caps/>
      <w:color w:val="44546A" w:themeColor="text2"/>
      <w:spacing w:val="30"/>
      <w:kern w:val="28"/>
      <w:sz w:val="110"/>
      <w:szCs w:val="6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="Times New Roman (Headings CS)"/>
      <w:b/>
      <w:caps/>
      <w:color w:val="44546A" w:themeColor="text2"/>
      <w:spacing w:val="30"/>
      <w:kern w:val="28"/>
      <w:sz w:val="110"/>
      <w:szCs w:val="60"/>
      <w:lang w:val="en-US"/>
      <w14:ligatures w14:val="none"/>
    </w:rPr>
  </w:style>
  <w:style w:type="paragraph" w:customStyle="1" w:styleId="37C12D08C8C44E8ABDA27C6107999948">
    <w:name w:val="37C12D08C8C44E8ABDA27C6107999948"/>
  </w:style>
  <w:style w:type="paragraph" w:customStyle="1" w:styleId="236FD4BFB1604FC5A7DC8D2878B99222">
    <w:name w:val="236FD4BFB1604FC5A7DC8D2878B99222"/>
  </w:style>
  <w:style w:type="paragraph" w:customStyle="1" w:styleId="9479ED6621754D0FB52F7D295D46C9CB">
    <w:name w:val="9479ED6621754D0FB52F7D295D46C9CB"/>
  </w:style>
  <w:style w:type="paragraph" w:customStyle="1" w:styleId="EC0BE5949B11462FAAFDAF017B7698D9">
    <w:name w:val="EC0BE5949B11462FAAFDAF017B7698D9"/>
  </w:style>
  <w:style w:type="paragraph" w:styleId="ListBullet">
    <w:name w:val="List Bullet"/>
    <w:basedOn w:val="Normal"/>
    <w:uiPriority w:val="7"/>
    <w:pPr>
      <w:numPr>
        <w:numId w:val="1"/>
      </w:numPr>
      <w:spacing w:before="120" w:after="200" w:line="264" w:lineRule="auto"/>
    </w:pPr>
    <w:rPr>
      <w:color w:val="767171" w:themeColor="background2" w:themeShade="80"/>
      <w:kern w:val="0"/>
      <w:sz w:val="22"/>
      <w:szCs w:val="22"/>
      <w:lang w:val="en-US"/>
      <w14:ligatures w14:val="none"/>
    </w:rPr>
  </w:style>
  <w:style w:type="paragraph" w:customStyle="1" w:styleId="BCFA5B0E99FF40A5A93909152F6F0DD1">
    <w:name w:val="BCFA5B0E99FF40A5A93909152F6F0DD1"/>
  </w:style>
  <w:style w:type="paragraph" w:customStyle="1" w:styleId="829D6E0CA7A54E499DBDED973E9F9773">
    <w:name w:val="829D6E0CA7A54E499DBDED973E9F9773"/>
    <w:rsid w:val="001C64C0"/>
  </w:style>
  <w:style w:type="paragraph" w:customStyle="1" w:styleId="6592F3B5FC7D4080AB9B116A81B4CC7D">
    <w:name w:val="6592F3B5FC7D4080AB9B116A81B4CC7D"/>
    <w:rsid w:val="001C64C0"/>
  </w:style>
  <w:style w:type="paragraph" w:customStyle="1" w:styleId="1DAB5E186D074F6591329D59EA6E3F9C">
    <w:name w:val="1DAB5E186D074F6591329D59EA6E3F9C"/>
    <w:rsid w:val="001C64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Student Report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006683"/>
      </a:accent1>
      <a:accent2>
        <a:srgbClr val="FF4425"/>
      </a:accent2>
      <a:accent3>
        <a:srgbClr val="F48700"/>
      </a:accent3>
      <a:accent4>
        <a:srgbClr val="F8B90A"/>
      </a:accent4>
      <a:accent5>
        <a:srgbClr val="E6A480"/>
      </a:accent5>
      <a:accent6>
        <a:srgbClr val="00253B"/>
      </a:accent6>
      <a:hlink>
        <a:srgbClr val="0563C1"/>
      </a:hlink>
      <a:folHlink>
        <a:srgbClr val="954F72"/>
      </a:folHlink>
    </a:clrScheme>
    <a:fontScheme name="Custom 93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ackground xmlns="71af3243-3dd4-4a8d-8c0d-dd76da1f02a5">false</Background>
    <Status xmlns="71af3243-3dd4-4a8d-8c0d-dd76da1f02a5">Not started</Status>
    <_ip_UnifiedCompliancePolicyUIAction xmlns="http://schemas.microsoft.com/sharepoint/v3" xsi:nil="true"/>
    <Image xmlns="71af3243-3dd4-4a8d-8c0d-dd76da1f02a5">
      <Url xsi:nil="true"/>
      <Description xsi:nil="true"/>
    </Image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924A3C5-2130-4FE4-98A7-C4706FE95226}">
  <ds:schemaRefs>
    <ds:schemaRef ds:uri="http://schemas.microsoft.com/office/2006/metadata/properties"/>
    <ds:schemaRef ds:uri="http://schemas.microsoft.com/office/infopath/2007/PartnerControls"/>
    <ds:schemaRef ds:uri="71af3243-3dd4-4a8d-8c0d-dd76da1f02a5"/>
    <ds:schemaRef ds:uri="http://schemas.microsoft.com/sharepoint/v3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F35B2DF4-75B4-48EB-84C5-AD1E3FA063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78C4A7D-43E0-47C4-BCBC-2772E97078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D5B403-6C16-4D97-8106-A46EAAB50F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cover.dotx</Template>
  <TotalTime>63</TotalTime>
  <Pages>4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Ronak Singh</dc:creator>
  <cp:keywords/>
  <cp:lastModifiedBy>Ronak Singh</cp:lastModifiedBy>
  <cp:revision>7</cp:revision>
  <cp:lastPrinted>2025-04-20T10:23:00Z</cp:lastPrinted>
  <dcterms:created xsi:type="dcterms:W3CDTF">2025-05-18T09:45:00Z</dcterms:created>
  <dcterms:modified xsi:type="dcterms:W3CDTF">2025-05-18T10:47:00Z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